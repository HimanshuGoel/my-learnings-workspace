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440"/>
      </w:tblGrid>
      <w:tr w:rsidR="00FB4A84" w14:paraId="172D26F0" w14:textId="77777777" w:rsidTr="00740014">
        <w:trPr>
          <w:cantSplit/>
        </w:trPr>
        <w:tc>
          <w:tcPr>
            <w:tcW w:w="10440" w:type="dxa"/>
            <w:shd w:val="clear" w:color="auto" w:fill="FFFFFF"/>
          </w:tcPr>
          <w:p w14:paraId="0E84C959" w14:textId="5C5CE315" w:rsidR="005A2448" w:rsidRPr="00CA5B41" w:rsidRDefault="0076090D" w:rsidP="0076090D">
            <w:pPr>
              <w:pStyle w:val="ResumeSectionTitle"/>
              <w:jc w:val="both"/>
              <w:rPr>
                <w:color w:val="0000FF"/>
                <w:u w:val="single"/>
              </w:rPr>
            </w:pPr>
            <w:r>
              <w:t xml:space="preserve">             </w:t>
            </w:r>
            <w:r w:rsidR="006451E8">
              <w:t xml:space="preserve">                                             </w:t>
            </w:r>
            <w:hyperlink r:id="rId8" w:history="1">
              <w:r w:rsidR="00775576" w:rsidRPr="006B14CC">
                <w:rPr>
                  <w:rStyle w:val="Hyperlink"/>
                </w:rPr>
                <w:t>http://www.linkedin.com/in/himanshu-goel-mca</w:t>
              </w:r>
            </w:hyperlink>
          </w:p>
        </w:tc>
      </w:tr>
      <w:tr w:rsidR="00552123" w14:paraId="18263133" w14:textId="77777777">
        <w:trPr>
          <w:cantSplit/>
        </w:trPr>
        <w:tc>
          <w:tcPr>
            <w:tcW w:w="10440" w:type="dxa"/>
            <w:shd w:val="clear" w:color="auto" w:fill="CCCCCC"/>
          </w:tcPr>
          <w:p w14:paraId="3A3B833B" w14:textId="233FA1DB" w:rsidR="00552123" w:rsidRDefault="00A240D5" w:rsidP="00A939FC">
            <w:pPr>
              <w:pStyle w:val="ResumeSectionTitle"/>
            </w:pPr>
            <w:r>
              <w:t>Professional</w:t>
            </w:r>
            <w:r w:rsidR="00665F43">
              <w:t xml:space="preserve"> </w:t>
            </w:r>
            <w:r w:rsidR="00112F5D">
              <w:t>Summary</w:t>
            </w:r>
            <w:r w:rsidR="0007254A">
              <w:t xml:space="preserve"> &amp; Responsibilities</w:t>
            </w:r>
            <w:r w:rsidR="000B7849">
              <w:t>:</w:t>
            </w:r>
          </w:p>
        </w:tc>
      </w:tr>
      <w:tr w:rsidR="00552123" w14:paraId="37640AD4" w14:textId="77777777">
        <w:tc>
          <w:tcPr>
            <w:tcW w:w="10440" w:type="dxa"/>
          </w:tcPr>
          <w:p w14:paraId="2096C123" w14:textId="77777777" w:rsidR="00790DED" w:rsidRPr="00790DED" w:rsidRDefault="00790DED" w:rsidP="00790DED">
            <w:pPr>
              <w:rPr>
                <w:rFonts w:eastAsia="Arial"/>
                <w:sz w:val="8"/>
                <w:szCs w:val="8"/>
              </w:rPr>
            </w:pPr>
          </w:p>
          <w:p w14:paraId="594B6E3D" w14:textId="19766ED3" w:rsidR="00CC620B" w:rsidRPr="007E4995" w:rsidRDefault="00280D9F" w:rsidP="007E4995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 w:rsidRPr="00280D9F">
              <w:rPr>
                <w:rFonts w:eastAsia="Arial"/>
              </w:rPr>
              <w:t>Seasoned software architect and full-stack developer with 12</w:t>
            </w:r>
            <w:r w:rsidR="006512F2">
              <w:rPr>
                <w:rFonts w:eastAsia="Arial"/>
              </w:rPr>
              <w:t>+</w:t>
            </w:r>
            <w:r w:rsidRPr="00280D9F">
              <w:rPr>
                <w:rFonts w:eastAsia="Arial"/>
              </w:rPr>
              <w:t xml:space="preserve"> years of hands-on experience in </w:t>
            </w:r>
            <w:r w:rsidR="005B4ADD">
              <w:rPr>
                <w:rFonts w:eastAsia="Arial"/>
              </w:rPr>
              <w:t>w</w:t>
            </w:r>
            <w:r w:rsidRPr="00280D9F">
              <w:rPr>
                <w:rFonts w:eastAsia="Arial"/>
              </w:rPr>
              <w:t xml:space="preserve">eb </w:t>
            </w:r>
            <w:r w:rsidR="006512F2">
              <w:rPr>
                <w:rFonts w:eastAsia="Arial"/>
              </w:rPr>
              <w:t>a</w:t>
            </w:r>
            <w:r w:rsidRPr="00280D9F">
              <w:rPr>
                <w:rFonts w:eastAsia="Arial"/>
              </w:rPr>
              <w:t>pplication development.</w:t>
            </w:r>
          </w:p>
          <w:p w14:paraId="4C4CD185" w14:textId="2E44F242" w:rsidR="00CC620B" w:rsidRDefault="004B77C4" w:rsidP="00A36C9D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>
              <w:rPr>
                <w:rFonts w:eastAsia="Arial"/>
              </w:rPr>
              <w:t>Extensive experience developing complex applications with</w:t>
            </w:r>
            <w:r w:rsidR="009D7BAF" w:rsidRPr="009D7BAF">
              <w:rPr>
                <w:rFonts w:eastAsia="Arial"/>
              </w:rPr>
              <w:t xml:space="preserve"> Angular, Typescript, JavaScript, </w:t>
            </w:r>
            <w:r w:rsidR="00C97084" w:rsidRPr="009D7BAF">
              <w:rPr>
                <w:rFonts w:eastAsia="Arial"/>
              </w:rPr>
              <w:t xml:space="preserve">Cypress, </w:t>
            </w:r>
            <w:r w:rsidR="009D7BAF" w:rsidRPr="009D7BAF">
              <w:rPr>
                <w:rFonts w:eastAsia="Arial"/>
              </w:rPr>
              <w:t xml:space="preserve">Jasmine, Node JS, </w:t>
            </w:r>
            <w:r w:rsidR="00C97084">
              <w:rPr>
                <w:rFonts w:eastAsia="Arial"/>
              </w:rPr>
              <w:t xml:space="preserve">Express.js, </w:t>
            </w:r>
            <w:r w:rsidR="00FA6A63">
              <w:rPr>
                <w:rFonts w:eastAsia="Arial"/>
              </w:rPr>
              <w:t>RESTful API</w:t>
            </w:r>
            <w:r w:rsidR="00116931">
              <w:rPr>
                <w:rFonts w:eastAsia="Arial"/>
              </w:rPr>
              <w:t>s</w:t>
            </w:r>
            <w:r w:rsidR="00FA6A63">
              <w:rPr>
                <w:rFonts w:eastAsia="Arial"/>
              </w:rPr>
              <w:t xml:space="preserve">, </w:t>
            </w:r>
            <w:r w:rsidR="009D7BAF" w:rsidRPr="009D7BAF">
              <w:rPr>
                <w:rFonts w:eastAsia="Arial"/>
              </w:rPr>
              <w:t xml:space="preserve">TDD, </w:t>
            </w:r>
            <w:r w:rsidR="001F4862">
              <w:rPr>
                <w:rFonts w:eastAsia="Arial"/>
              </w:rPr>
              <w:t xml:space="preserve">Docker, </w:t>
            </w:r>
            <w:r w:rsidR="009D7BAF" w:rsidRPr="009D7BAF">
              <w:rPr>
                <w:rFonts w:eastAsia="Arial"/>
              </w:rPr>
              <w:t>and Database technologies.</w:t>
            </w:r>
          </w:p>
          <w:p w14:paraId="0A793BE4" w14:textId="5A4F8DE9" w:rsidR="00CC620B" w:rsidRDefault="00E54C22" w:rsidP="00A36C9D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 w:rsidRPr="00E54C22">
              <w:rPr>
                <w:rFonts w:eastAsia="Arial"/>
              </w:rPr>
              <w:t xml:space="preserve">Demonstrated expertise in crafting </w:t>
            </w:r>
            <w:r w:rsidR="00223699">
              <w:rPr>
                <w:rFonts w:eastAsia="Arial"/>
              </w:rPr>
              <w:t>W</w:t>
            </w:r>
            <w:r w:rsidRPr="00E54C22">
              <w:rPr>
                <w:rFonts w:eastAsia="Arial"/>
              </w:rPr>
              <w:t>eb-based applications for BFSI, Risk Management, Low Code</w:t>
            </w:r>
            <w:r w:rsidR="006512F2">
              <w:rPr>
                <w:rFonts w:eastAsia="Arial"/>
              </w:rPr>
              <w:t>/</w:t>
            </w:r>
            <w:r w:rsidRPr="00E54C22">
              <w:rPr>
                <w:rFonts w:eastAsia="Arial"/>
              </w:rPr>
              <w:t>No Code Frameworks</w:t>
            </w:r>
            <w:r w:rsidR="00CC620B">
              <w:rPr>
                <w:rFonts w:eastAsia="Arial"/>
              </w:rPr>
              <w:t xml:space="preserve">, </w:t>
            </w:r>
            <w:r w:rsidR="00CC620B" w:rsidRPr="00CC620B">
              <w:rPr>
                <w:rFonts w:eastAsia="Arial"/>
              </w:rPr>
              <w:t>utilizing Agile and DevOps methodologies.</w:t>
            </w:r>
          </w:p>
          <w:p w14:paraId="682FB223" w14:textId="4C37F01C" w:rsidR="000E2CF3" w:rsidRDefault="00CC620B" w:rsidP="00A36C9D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 w:rsidRPr="00CC620B">
              <w:rPr>
                <w:rFonts w:eastAsia="Arial"/>
              </w:rPr>
              <w:t>Recognized for quickly adapting to new technologies and improving product quality.</w:t>
            </w:r>
            <w:r w:rsidR="000E2CF3" w:rsidRPr="000E2CF3">
              <w:rPr>
                <w:rFonts w:eastAsia="Arial"/>
              </w:rPr>
              <w:t xml:space="preserve"> </w:t>
            </w:r>
            <w:r w:rsidR="000E2CF3" w:rsidRPr="00A36C9D">
              <w:rPr>
                <w:rFonts w:eastAsia="Arial"/>
              </w:rPr>
              <w:t xml:space="preserve"> </w:t>
            </w:r>
          </w:p>
          <w:p w14:paraId="5632AC3B" w14:textId="72AA2ED8" w:rsidR="00FF0CDB" w:rsidRPr="00A36C9D" w:rsidRDefault="00FF0CDB" w:rsidP="00A36C9D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 w:rsidRPr="00062482">
              <w:rPr>
                <w:rFonts w:eastAsia="Arial"/>
              </w:rPr>
              <w:t>Proactively promote best practices in web development and architecture,</w:t>
            </w:r>
            <w:r w:rsidR="00615D9D">
              <w:rPr>
                <w:rFonts w:eastAsia="Arial"/>
              </w:rPr>
              <w:t xml:space="preserve"> </w:t>
            </w:r>
            <w:r w:rsidRPr="00062482">
              <w:rPr>
                <w:rFonts w:eastAsia="Arial"/>
              </w:rPr>
              <w:t>embrace emerging technologies to enhance product capabilities.</w:t>
            </w:r>
          </w:p>
          <w:p w14:paraId="2F85B456" w14:textId="599BC829" w:rsidR="0053322E" w:rsidRPr="00FF0CDB" w:rsidRDefault="006512F2" w:rsidP="00FF0CDB">
            <w:pPr>
              <w:pStyle w:val="ResumeAchievement"/>
              <w:numPr>
                <w:ilvl w:val="0"/>
                <w:numId w:val="5"/>
              </w:numPr>
              <w:spacing w:after="80"/>
              <w:rPr>
                <w:rFonts w:eastAsia="Arial"/>
              </w:rPr>
            </w:pPr>
            <w:r>
              <w:rPr>
                <w:rFonts w:eastAsia="Arial"/>
              </w:rPr>
              <w:t>D</w:t>
            </w:r>
            <w:r w:rsidR="00062482" w:rsidRPr="00062482">
              <w:rPr>
                <w:rFonts w:eastAsia="Arial"/>
              </w:rPr>
              <w:t xml:space="preserve">esigning and developing web features, implementing RESTful APIs, ensuring web accessibility, conducting code reviews, setting up </w:t>
            </w:r>
            <w:r w:rsidR="00062482" w:rsidRPr="00262836">
              <w:rPr>
                <w:rFonts w:eastAsia="Arial"/>
              </w:rPr>
              <w:t>CI/CD pipelines</w:t>
            </w:r>
            <w:r w:rsidR="00062482" w:rsidRPr="00062482">
              <w:rPr>
                <w:rFonts w:eastAsia="Arial"/>
              </w:rPr>
              <w:t xml:space="preserve">, architecting scalable solutions, and collaborating with test </w:t>
            </w:r>
            <w:r w:rsidR="00594AA6">
              <w:rPr>
                <w:rFonts w:eastAsia="Arial"/>
              </w:rPr>
              <w:t xml:space="preserve">and business </w:t>
            </w:r>
            <w:r w:rsidR="00062482" w:rsidRPr="00062482">
              <w:rPr>
                <w:rFonts w:eastAsia="Arial"/>
              </w:rPr>
              <w:t>analysts.</w:t>
            </w:r>
          </w:p>
        </w:tc>
      </w:tr>
    </w:tbl>
    <w:p w14:paraId="06129A35" w14:textId="77777777" w:rsidR="00775576" w:rsidRDefault="00775576" w:rsidP="00F1038C"/>
    <w:tbl>
      <w:tblPr>
        <w:tblW w:w="1044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288"/>
        <w:gridCol w:w="8105"/>
      </w:tblGrid>
      <w:tr w:rsidR="00C91FAA" w14:paraId="7ED6C37B" w14:textId="77777777" w:rsidTr="003211B7">
        <w:tc>
          <w:tcPr>
            <w:tcW w:w="10445" w:type="dxa"/>
            <w:gridSpan w:val="3"/>
            <w:shd w:val="clear" w:color="auto" w:fill="CCCCCC"/>
          </w:tcPr>
          <w:p w14:paraId="25105698" w14:textId="77777777" w:rsidR="00C91FAA" w:rsidRDefault="00C91FAA" w:rsidP="00A939FC">
            <w:pPr>
              <w:pStyle w:val="ResumeSectionTitle"/>
            </w:pPr>
            <w:r>
              <w:t>Professional Experience:</w:t>
            </w:r>
          </w:p>
        </w:tc>
      </w:tr>
      <w:tr w:rsidR="00D4505C" w14:paraId="556C9F47" w14:textId="77777777" w:rsidTr="003211B7">
        <w:tc>
          <w:tcPr>
            <w:tcW w:w="2340" w:type="dxa"/>
            <w:gridSpan w:val="2"/>
          </w:tcPr>
          <w:p w14:paraId="5B20E9E4" w14:textId="328DC115" w:rsidR="00D4505C" w:rsidRDefault="00D4505C" w:rsidP="000827EB">
            <w:pPr>
              <w:pStyle w:val="CompanyName"/>
              <w:spacing w:before="120" w:after="120"/>
            </w:pPr>
            <w:r>
              <w:t>Dec</w:t>
            </w:r>
            <w:r w:rsidR="00FD669C">
              <w:t xml:space="preserve"> </w:t>
            </w:r>
            <w:r>
              <w:t>2019 – Present</w:t>
            </w:r>
          </w:p>
          <w:p w14:paraId="18B9BA9B" w14:textId="6341D406" w:rsidR="00D4505C" w:rsidRPr="00665F43" w:rsidRDefault="00D4505C" w:rsidP="000827EB">
            <w:r>
              <w:t>Sopra Banking</w:t>
            </w:r>
            <w:r w:rsidR="00804272">
              <w:t xml:space="preserve"> Software</w:t>
            </w:r>
            <w:r>
              <w:t>, Noida</w:t>
            </w:r>
          </w:p>
          <w:p w14:paraId="58EA3D44" w14:textId="77777777" w:rsidR="007B07A4" w:rsidRPr="00EE3FF2" w:rsidRDefault="007B07A4" w:rsidP="007B07A4">
            <w:pPr>
              <w:rPr>
                <w:sz w:val="10"/>
                <w:szCs w:val="10"/>
              </w:rPr>
            </w:pPr>
          </w:p>
          <w:p w14:paraId="199C7E6E" w14:textId="59F2A409" w:rsidR="00D4505C" w:rsidRPr="00CB2B31" w:rsidRDefault="00861846" w:rsidP="000827EB">
            <w:r w:rsidRPr="00861846">
              <w:rPr>
                <w:rFonts w:cs="Arial"/>
                <w:color w:val="797979"/>
                <w:sz w:val="18"/>
                <w:szCs w:val="18"/>
              </w:rPr>
              <w:t>Sopra Banking Software (SBS) is a global financial technology company that’s reimagining how banks and the financial services industry operate in an increasingly digital world. It is headquartered in Paris, France.</w:t>
            </w:r>
          </w:p>
        </w:tc>
        <w:tc>
          <w:tcPr>
            <w:tcW w:w="8105" w:type="dxa"/>
          </w:tcPr>
          <w:p w14:paraId="23AAF1C4" w14:textId="3F58D29D" w:rsidR="00D4505C" w:rsidRPr="001B591B" w:rsidRDefault="005A4245" w:rsidP="000827EB">
            <w:pPr>
              <w:pStyle w:val="JobTitle"/>
            </w:pPr>
            <w:r>
              <w:t xml:space="preserve">XMS </w:t>
            </w:r>
            <w:r w:rsidR="00884AFE">
              <w:t>Suite: Framework, Editor, and CLI Toolbox</w:t>
            </w:r>
          </w:p>
          <w:p w14:paraId="4158AD2B" w14:textId="00788B40" w:rsidR="00D4505C" w:rsidRPr="00F30005" w:rsidRDefault="00D4505C" w:rsidP="00F30005">
            <w:pPr>
              <w:pStyle w:val="ResumeAchievement"/>
              <w:numPr>
                <w:ilvl w:val="0"/>
                <w:numId w:val="2"/>
              </w:numPr>
              <w:ind w:left="432"/>
              <w:rPr>
                <w:b/>
              </w:rPr>
            </w:pPr>
            <w:r w:rsidRPr="009935F9">
              <w:rPr>
                <w:b/>
                <w:sz w:val="20"/>
              </w:rPr>
              <w:t>Skills</w:t>
            </w:r>
            <w:r w:rsidRPr="008F2093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sz w:val="20"/>
              </w:rPr>
              <w:t xml:space="preserve">Angular </w:t>
            </w:r>
            <w:r w:rsidR="00FE664E">
              <w:rPr>
                <w:sz w:val="20"/>
              </w:rPr>
              <w:t>1</w:t>
            </w:r>
            <w:r w:rsidR="00633405">
              <w:rPr>
                <w:sz w:val="20"/>
              </w:rPr>
              <w:t>7</w:t>
            </w:r>
            <w:r>
              <w:rPr>
                <w:sz w:val="20"/>
              </w:rPr>
              <w:t xml:space="preserve">, Typescript, </w:t>
            </w:r>
            <w:r w:rsidR="00633C07">
              <w:rPr>
                <w:sz w:val="20"/>
              </w:rPr>
              <w:t xml:space="preserve">Angular </w:t>
            </w:r>
            <w:r>
              <w:rPr>
                <w:sz w:val="20"/>
              </w:rPr>
              <w:t>Material</w:t>
            </w:r>
            <w:r w:rsidR="00AA68CB">
              <w:rPr>
                <w:sz w:val="20"/>
              </w:rPr>
              <w:t xml:space="preserve"> Components</w:t>
            </w:r>
            <w:r>
              <w:rPr>
                <w:sz w:val="20"/>
              </w:rPr>
              <w:t xml:space="preserve">, </w:t>
            </w:r>
            <w:r w:rsidR="00EE3C96">
              <w:rPr>
                <w:sz w:val="20"/>
              </w:rPr>
              <w:t xml:space="preserve">SCSS, CSS, HTML, </w:t>
            </w:r>
            <w:r w:rsidR="00327032">
              <w:rPr>
                <w:sz w:val="20"/>
              </w:rPr>
              <w:t xml:space="preserve">Jasmine, </w:t>
            </w:r>
            <w:r w:rsidR="002F0F12">
              <w:rPr>
                <w:sz w:val="20"/>
              </w:rPr>
              <w:t xml:space="preserve">Cypress, </w:t>
            </w:r>
            <w:r>
              <w:rPr>
                <w:sz w:val="20"/>
              </w:rPr>
              <w:t xml:space="preserve">Node JS, </w:t>
            </w:r>
            <w:r w:rsidR="00D10F9D">
              <w:rPr>
                <w:sz w:val="20"/>
              </w:rPr>
              <w:t>Express.js,</w:t>
            </w:r>
            <w:r w:rsidR="00B47AFE">
              <w:rPr>
                <w:sz w:val="20"/>
              </w:rPr>
              <w:t xml:space="preserve"> MongoDB,</w:t>
            </w:r>
            <w:r w:rsidR="00D10F9D">
              <w:rPr>
                <w:sz w:val="20"/>
              </w:rPr>
              <w:t xml:space="preserve"> </w:t>
            </w:r>
            <w:r>
              <w:rPr>
                <w:sz w:val="20"/>
              </w:rPr>
              <w:t>Git</w:t>
            </w:r>
            <w:r w:rsidR="00EE4B89">
              <w:rPr>
                <w:sz w:val="20"/>
              </w:rPr>
              <w:t xml:space="preserve">, </w:t>
            </w:r>
            <w:r w:rsidR="0016154B">
              <w:rPr>
                <w:sz w:val="20"/>
              </w:rPr>
              <w:t>Gitlab</w:t>
            </w:r>
            <w:r w:rsidR="00140866">
              <w:rPr>
                <w:sz w:val="20"/>
              </w:rPr>
              <w:t xml:space="preserve"> CI</w:t>
            </w:r>
            <w:r w:rsidR="0016154B">
              <w:rPr>
                <w:sz w:val="20"/>
              </w:rPr>
              <w:t xml:space="preserve">, </w:t>
            </w:r>
            <w:r w:rsidR="00EE4B89">
              <w:rPr>
                <w:sz w:val="20"/>
              </w:rPr>
              <w:t>Docker</w:t>
            </w:r>
          </w:p>
          <w:p w14:paraId="0B4A4893" w14:textId="684A3F7F" w:rsidR="003F056C" w:rsidRDefault="003F056C" w:rsidP="000827EB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>It is a</w:t>
            </w:r>
            <w:r w:rsidR="00F1065C">
              <w:rPr>
                <w:sz w:val="20"/>
              </w:rPr>
              <w:t>n</w:t>
            </w:r>
            <w:r w:rsidR="00F84FC6">
              <w:rPr>
                <w:sz w:val="20"/>
              </w:rPr>
              <w:t xml:space="preserve"> </w:t>
            </w:r>
            <w:r>
              <w:rPr>
                <w:sz w:val="20"/>
              </w:rPr>
              <w:t>in-house</w:t>
            </w:r>
            <w:r w:rsidR="005900D9">
              <w:rPr>
                <w:sz w:val="20"/>
              </w:rPr>
              <w:t xml:space="preserve"> solution</w:t>
            </w:r>
            <w:r>
              <w:rPr>
                <w:sz w:val="20"/>
              </w:rPr>
              <w:t xml:space="preserve"> comprising </w:t>
            </w:r>
            <w:r w:rsidR="00F6476D">
              <w:rPr>
                <w:sz w:val="20"/>
              </w:rPr>
              <w:t xml:space="preserve">the </w:t>
            </w:r>
            <w:r w:rsidRPr="003F056C">
              <w:rPr>
                <w:sz w:val="20"/>
              </w:rPr>
              <w:t>XMS Framework for low-code development, XMS Editor for effortless no-code design, and a</w:t>
            </w:r>
            <w:r w:rsidR="007B1CD8">
              <w:rPr>
                <w:sz w:val="20"/>
              </w:rPr>
              <w:t xml:space="preserve"> suite</w:t>
            </w:r>
            <w:r w:rsidRPr="003F056C">
              <w:rPr>
                <w:sz w:val="20"/>
              </w:rPr>
              <w:t xml:space="preserve"> of </w:t>
            </w:r>
            <w:r>
              <w:rPr>
                <w:sz w:val="20"/>
              </w:rPr>
              <w:t xml:space="preserve">additional </w:t>
            </w:r>
            <w:r w:rsidRPr="003F056C">
              <w:rPr>
                <w:sz w:val="20"/>
              </w:rPr>
              <w:t xml:space="preserve">tools including a UI Config JSON </w:t>
            </w:r>
            <w:r w:rsidR="004F7921">
              <w:rPr>
                <w:sz w:val="20"/>
              </w:rPr>
              <w:t>V</w:t>
            </w:r>
            <w:r w:rsidRPr="003F056C">
              <w:rPr>
                <w:sz w:val="20"/>
              </w:rPr>
              <w:t xml:space="preserve">alidator, </w:t>
            </w:r>
            <w:r w:rsidR="004F7921">
              <w:rPr>
                <w:sz w:val="20"/>
              </w:rPr>
              <w:t>M</w:t>
            </w:r>
            <w:r w:rsidRPr="003F056C">
              <w:rPr>
                <w:sz w:val="20"/>
              </w:rPr>
              <w:t xml:space="preserve">igrator, </w:t>
            </w:r>
            <w:r w:rsidR="004F7921">
              <w:rPr>
                <w:sz w:val="20"/>
              </w:rPr>
              <w:t>B</w:t>
            </w:r>
            <w:r w:rsidRPr="003F056C">
              <w:rPr>
                <w:sz w:val="20"/>
              </w:rPr>
              <w:t xml:space="preserve">uilder, </w:t>
            </w:r>
            <w:r w:rsidR="000A5DD5">
              <w:rPr>
                <w:sz w:val="20"/>
              </w:rPr>
              <w:t>Design Theme,</w:t>
            </w:r>
            <w:r w:rsidRPr="003F056C">
              <w:rPr>
                <w:sz w:val="20"/>
              </w:rPr>
              <w:t xml:space="preserve"> </w:t>
            </w:r>
            <w:r w:rsidR="004F7921">
              <w:rPr>
                <w:sz w:val="20"/>
              </w:rPr>
              <w:t>S</w:t>
            </w:r>
            <w:r w:rsidRPr="003F056C">
              <w:rPr>
                <w:sz w:val="20"/>
              </w:rPr>
              <w:t>tarter</w:t>
            </w:r>
            <w:r w:rsidR="007B1CD8">
              <w:rPr>
                <w:sz w:val="20"/>
              </w:rPr>
              <w:t>,</w:t>
            </w:r>
            <w:r w:rsidRPr="003F056C">
              <w:rPr>
                <w:sz w:val="20"/>
              </w:rPr>
              <w:t xml:space="preserve"> </w:t>
            </w:r>
            <w:r w:rsidR="006C7A96">
              <w:rPr>
                <w:sz w:val="20"/>
              </w:rPr>
              <w:t>and</w:t>
            </w:r>
            <w:r w:rsidR="00D456B1">
              <w:rPr>
                <w:sz w:val="20"/>
              </w:rPr>
              <w:t xml:space="preserve"> Example </w:t>
            </w:r>
            <w:r w:rsidR="004F7921">
              <w:rPr>
                <w:sz w:val="20"/>
              </w:rPr>
              <w:t>A</w:t>
            </w:r>
            <w:r w:rsidRPr="003F056C">
              <w:rPr>
                <w:sz w:val="20"/>
              </w:rPr>
              <w:t>pplication</w:t>
            </w:r>
            <w:r w:rsidR="00D10470">
              <w:rPr>
                <w:sz w:val="20"/>
              </w:rPr>
              <w:t>s</w:t>
            </w:r>
            <w:r w:rsidRPr="003F056C">
              <w:rPr>
                <w:sz w:val="20"/>
              </w:rPr>
              <w:t>.</w:t>
            </w:r>
          </w:p>
          <w:p w14:paraId="4B58DD9F" w14:textId="184A46C0" w:rsidR="00B34C32" w:rsidRPr="00A3752A" w:rsidRDefault="004425C7" w:rsidP="00A3752A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 w:rsidR="00B34C32">
              <w:rPr>
                <w:sz w:val="20"/>
              </w:rPr>
              <w:t xml:space="preserve">framework </w:t>
            </w:r>
            <w:r w:rsidR="007C21F4">
              <w:rPr>
                <w:sz w:val="20"/>
              </w:rPr>
              <w:t xml:space="preserve">is a npm </w:t>
            </w:r>
            <w:r w:rsidR="00B34C32">
              <w:rPr>
                <w:sz w:val="20"/>
              </w:rPr>
              <w:t>library</w:t>
            </w:r>
            <w:r w:rsidR="00B34C32" w:rsidRPr="00C25450">
              <w:rPr>
                <w:sz w:val="20"/>
              </w:rPr>
              <w:t xml:space="preserve"> of </w:t>
            </w:r>
            <w:r w:rsidR="00B34C32" w:rsidRPr="006E2342">
              <w:rPr>
                <w:sz w:val="20"/>
              </w:rPr>
              <w:t>UI components</w:t>
            </w:r>
            <w:r w:rsidR="00B34C32" w:rsidRPr="00C25450">
              <w:rPr>
                <w:sz w:val="20"/>
              </w:rPr>
              <w:t xml:space="preserve"> and </w:t>
            </w:r>
            <w:r w:rsidRPr="006E2342">
              <w:rPr>
                <w:sz w:val="20"/>
              </w:rPr>
              <w:t>A</w:t>
            </w:r>
            <w:r w:rsidR="00B34C32" w:rsidRPr="006E2342">
              <w:rPr>
                <w:sz w:val="20"/>
              </w:rPr>
              <w:t>ctions</w:t>
            </w:r>
            <w:r w:rsidR="00B34C32" w:rsidRPr="00C25450">
              <w:rPr>
                <w:sz w:val="20"/>
              </w:rPr>
              <w:t xml:space="preserve"> </w:t>
            </w:r>
            <w:r w:rsidR="007C21F4">
              <w:rPr>
                <w:sz w:val="20"/>
              </w:rPr>
              <w:t xml:space="preserve">equipped </w:t>
            </w:r>
            <w:r w:rsidR="00B34C32" w:rsidRPr="00C25450">
              <w:rPr>
                <w:sz w:val="20"/>
              </w:rPr>
              <w:t xml:space="preserve">with a </w:t>
            </w:r>
            <w:r w:rsidR="00F552DE" w:rsidRPr="006E2342">
              <w:rPr>
                <w:sz w:val="20"/>
              </w:rPr>
              <w:t>R</w:t>
            </w:r>
            <w:r w:rsidR="00B34C32" w:rsidRPr="006E2342">
              <w:rPr>
                <w:sz w:val="20"/>
              </w:rPr>
              <w:t xml:space="preserve">endering </w:t>
            </w:r>
            <w:r w:rsidRPr="006E2342">
              <w:rPr>
                <w:sz w:val="20"/>
              </w:rPr>
              <w:t xml:space="preserve">and </w:t>
            </w:r>
            <w:r w:rsidR="00F552DE" w:rsidRPr="006E2342">
              <w:rPr>
                <w:sz w:val="20"/>
              </w:rPr>
              <w:t>P</w:t>
            </w:r>
            <w:r w:rsidR="00C472C0" w:rsidRPr="006E2342">
              <w:rPr>
                <w:sz w:val="20"/>
              </w:rPr>
              <w:t>arsing</w:t>
            </w:r>
            <w:r w:rsidRPr="006E2342">
              <w:rPr>
                <w:sz w:val="20"/>
              </w:rPr>
              <w:t xml:space="preserve"> </w:t>
            </w:r>
            <w:r w:rsidR="00F552DE" w:rsidRPr="006E2342">
              <w:rPr>
                <w:sz w:val="20"/>
              </w:rPr>
              <w:t>E</w:t>
            </w:r>
            <w:r w:rsidR="00B34C32" w:rsidRPr="006E2342">
              <w:rPr>
                <w:sz w:val="20"/>
              </w:rPr>
              <w:t>ngine</w:t>
            </w:r>
            <w:r w:rsidR="00B34C32" w:rsidRPr="00C25450">
              <w:rPr>
                <w:sz w:val="20"/>
              </w:rPr>
              <w:t>, all built using Angular</w:t>
            </w:r>
            <w:r w:rsidR="007C21F4">
              <w:rPr>
                <w:sz w:val="20"/>
              </w:rPr>
              <w:t>.</w:t>
            </w:r>
            <w:r w:rsidR="00B34C32" w:rsidRPr="00C25450">
              <w:rPr>
                <w:sz w:val="20"/>
              </w:rPr>
              <w:t xml:space="preserve"> </w:t>
            </w:r>
            <w:r w:rsidR="007C21F4">
              <w:rPr>
                <w:sz w:val="20"/>
              </w:rPr>
              <w:t xml:space="preserve">This enables </w:t>
            </w:r>
            <w:r w:rsidR="00AF738D">
              <w:rPr>
                <w:sz w:val="20"/>
              </w:rPr>
              <w:t xml:space="preserve">a </w:t>
            </w:r>
            <w:r w:rsidR="00B34C32" w:rsidRPr="00C25450">
              <w:rPr>
                <w:sz w:val="20"/>
              </w:rPr>
              <w:t xml:space="preserve">web application to be created </w:t>
            </w:r>
            <w:r w:rsidR="00B34C32" w:rsidRPr="00F552DE">
              <w:rPr>
                <w:sz w:val="20"/>
              </w:rPr>
              <w:t>entirely through</w:t>
            </w:r>
            <w:r w:rsidR="00B34C32" w:rsidRPr="00773D5B">
              <w:rPr>
                <w:b/>
                <w:bCs/>
                <w:sz w:val="20"/>
              </w:rPr>
              <w:t xml:space="preserve"> </w:t>
            </w:r>
            <w:r w:rsidR="00F552DE" w:rsidRPr="006E2342">
              <w:rPr>
                <w:sz w:val="20"/>
              </w:rPr>
              <w:t>JSON</w:t>
            </w:r>
            <w:r w:rsidR="00F552DE">
              <w:rPr>
                <w:b/>
                <w:bCs/>
                <w:sz w:val="20"/>
              </w:rPr>
              <w:t xml:space="preserve"> </w:t>
            </w:r>
            <w:r w:rsidR="00B34C32" w:rsidRPr="00F552DE">
              <w:rPr>
                <w:sz w:val="20"/>
              </w:rPr>
              <w:t>configuration</w:t>
            </w:r>
            <w:r w:rsidR="00B34C32" w:rsidRPr="00C25450">
              <w:rPr>
                <w:sz w:val="20"/>
              </w:rPr>
              <w:t xml:space="preserve">, connecting to any backend </w:t>
            </w:r>
            <w:r w:rsidR="00B34C32" w:rsidRPr="006E2342">
              <w:rPr>
                <w:sz w:val="20"/>
              </w:rPr>
              <w:t>REST</w:t>
            </w:r>
            <w:r w:rsidR="00F552DE" w:rsidRPr="006E2342">
              <w:rPr>
                <w:sz w:val="20"/>
              </w:rPr>
              <w:t>ful</w:t>
            </w:r>
            <w:r w:rsidR="00F552DE">
              <w:rPr>
                <w:sz w:val="20"/>
              </w:rPr>
              <w:t xml:space="preserve"> API</w:t>
            </w:r>
            <w:r w:rsidR="00B34C32" w:rsidRPr="00C25450">
              <w:rPr>
                <w:sz w:val="20"/>
              </w:rPr>
              <w:t xml:space="preserve"> services</w:t>
            </w:r>
            <w:r w:rsidR="00B34C32">
              <w:rPr>
                <w:sz w:val="20"/>
              </w:rPr>
              <w:t>.</w:t>
            </w:r>
          </w:p>
          <w:p w14:paraId="37D0BA51" w14:textId="3CC7F5F3" w:rsidR="007B03D5" w:rsidRDefault="00632FE6" w:rsidP="000827EB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>D</w:t>
            </w:r>
            <w:r w:rsidR="007B03D5">
              <w:rPr>
                <w:sz w:val="20"/>
              </w:rPr>
              <w:t>eveloped key features for this frame</w:t>
            </w:r>
            <w:r>
              <w:rPr>
                <w:sz w:val="20"/>
              </w:rPr>
              <w:t>work</w:t>
            </w:r>
            <w:r w:rsidR="00A435D3">
              <w:rPr>
                <w:sz w:val="20"/>
              </w:rPr>
              <w:t>, including</w:t>
            </w:r>
            <w:r w:rsidR="007B03D5">
              <w:rPr>
                <w:sz w:val="20"/>
              </w:rPr>
              <w:t xml:space="preserve"> charting, function expression</w:t>
            </w:r>
            <w:r w:rsidR="00D56F08">
              <w:rPr>
                <w:sz w:val="20"/>
              </w:rPr>
              <w:t xml:space="preserve"> support</w:t>
            </w:r>
            <w:r w:rsidR="007B03D5">
              <w:rPr>
                <w:sz w:val="20"/>
              </w:rPr>
              <w:t xml:space="preserve">, idle timeout, auto format directives, </w:t>
            </w:r>
            <w:r w:rsidR="00D56F08">
              <w:rPr>
                <w:sz w:val="20"/>
              </w:rPr>
              <w:t xml:space="preserve">ensuring </w:t>
            </w:r>
            <w:r w:rsidR="00CA7EA6">
              <w:rPr>
                <w:sz w:val="20"/>
              </w:rPr>
              <w:t xml:space="preserve">web accessibility and </w:t>
            </w:r>
            <w:r w:rsidR="00CE63D4">
              <w:rPr>
                <w:sz w:val="20"/>
              </w:rPr>
              <w:t xml:space="preserve">enabling </w:t>
            </w:r>
            <w:r w:rsidR="00CA7EA6">
              <w:rPr>
                <w:sz w:val="20"/>
              </w:rPr>
              <w:t>internationalization, regular</w:t>
            </w:r>
            <w:r w:rsidR="00D56F08">
              <w:rPr>
                <w:sz w:val="20"/>
              </w:rPr>
              <w:t>ly</w:t>
            </w:r>
            <w:r w:rsidR="00147F0A">
              <w:rPr>
                <w:sz w:val="20"/>
              </w:rPr>
              <w:t xml:space="preserve"> upgraded </w:t>
            </w:r>
            <w:r w:rsidR="00CA7EA6">
              <w:rPr>
                <w:sz w:val="20"/>
              </w:rPr>
              <w:t>angular version</w:t>
            </w:r>
            <w:r w:rsidR="00147F0A">
              <w:rPr>
                <w:sz w:val="20"/>
              </w:rPr>
              <w:t>s</w:t>
            </w:r>
            <w:r w:rsidR="00CE63D4">
              <w:rPr>
                <w:sz w:val="20"/>
              </w:rPr>
              <w:t xml:space="preserve"> with latest features</w:t>
            </w:r>
            <w:r w:rsidR="00CA7EA6">
              <w:rPr>
                <w:sz w:val="20"/>
              </w:rPr>
              <w:t xml:space="preserve">, </w:t>
            </w:r>
            <w:r w:rsidR="00B844FD">
              <w:rPr>
                <w:sz w:val="20"/>
              </w:rPr>
              <w:t xml:space="preserve">addition of </w:t>
            </w:r>
            <w:r w:rsidR="007B03D5">
              <w:rPr>
                <w:sz w:val="20"/>
              </w:rPr>
              <w:t xml:space="preserve">components </w:t>
            </w:r>
            <w:r w:rsidR="00B844FD">
              <w:rPr>
                <w:sz w:val="20"/>
              </w:rPr>
              <w:t>like</w:t>
            </w:r>
            <w:r w:rsidR="004630D2">
              <w:rPr>
                <w:sz w:val="20"/>
              </w:rPr>
              <w:t xml:space="preserve"> notifications,</w:t>
            </w:r>
            <w:r w:rsidR="00B844FD">
              <w:rPr>
                <w:sz w:val="20"/>
              </w:rPr>
              <w:t xml:space="preserve"> </w:t>
            </w:r>
            <w:r w:rsidR="007B03D5">
              <w:rPr>
                <w:sz w:val="20"/>
              </w:rPr>
              <w:t>tree,</w:t>
            </w:r>
            <w:r w:rsidR="00CA7EA6">
              <w:rPr>
                <w:sz w:val="20"/>
              </w:rPr>
              <w:t xml:space="preserve"> </w:t>
            </w:r>
            <w:r w:rsidR="007B03D5">
              <w:rPr>
                <w:sz w:val="20"/>
              </w:rPr>
              <w:t>chips, autocomplete</w:t>
            </w:r>
            <w:r w:rsidR="00CE63D4">
              <w:rPr>
                <w:sz w:val="20"/>
              </w:rPr>
              <w:t xml:space="preserve">, memorable word, table, </w:t>
            </w:r>
            <w:r w:rsidR="006169CD">
              <w:rPr>
                <w:sz w:val="20"/>
              </w:rPr>
              <w:t>iframe</w:t>
            </w:r>
            <w:r w:rsidR="007B03D5">
              <w:rPr>
                <w:sz w:val="20"/>
              </w:rPr>
              <w:t>.</w:t>
            </w:r>
          </w:p>
          <w:p w14:paraId="55D78655" w14:textId="71B2586A" w:rsidR="00B34C32" w:rsidRDefault="007B03D5" w:rsidP="000827EB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Led the </w:t>
            </w:r>
            <w:r w:rsidR="007A1604">
              <w:rPr>
                <w:sz w:val="20"/>
              </w:rPr>
              <w:t xml:space="preserve">designing and </w:t>
            </w:r>
            <w:r>
              <w:rPr>
                <w:sz w:val="20"/>
              </w:rPr>
              <w:t xml:space="preserve">development of a XMS Editor application to </w:t>
            </w:r>
            <w:r w:rsidR="00464C2D">
              <w:rPr>
                <w:sz w:val="20"/>
              </w:rPr>
              <w:t>automatically generate</w:t>
            </w:r>
            <w:r w:rsidR="00B179E7">
              <w:rPr>
                <w:sz w:val="20"/>
              </w:rPr>
              <w:t xml:space="preserve"> </w:t>
            </w:r>
            <w:r w:rsidR="007A1604">
              <w:rPr>
                <w:sz w:val="20"/>
              </w:rPr>
              <w:t xml:space="preserve">UI </w:t>
            </w:r>
            <w:r w:rsidR="00CA7EA6">
              <w:rPr>
                <w:sz w:val="20"/>
              </w:rPr>
              <w:t xml:space="preserve">JSON </w:t>
            </w:r>
            <w:r w:rsidR="007A1604">
              <w:rPr>
                <w:sz w:val="20"/>
              </w:rPr>
              <w:t>C</w:t>
            </w:r>
            <w:r w:rsidR="00CA7EA6">
              <w:rPr>
                <w:sz w:val="20"/>
              </w:rPr>
              <w:t xml:space="preserve">onfiguration </w:t>
            </w:r>
            <w:r w:rsidR="007A1604">
              <w:rPr>
                <w:sz w:val="20"/>
              </w:rPr>
              <w:t xml:space="preserve">files through </w:t>
            </w:r>
            <w:r>
              <w:rPr>
                <w:sz w:val="20"/>
              </w:rPr>
              <w:t xml:space="preserve">drag </w:t>
            </w:r>
            <w:r w:rsidR="00B179E7">
              <w:rPr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 w:rsidR="00CA7EA6">
              <w:rPr>
                <w:sz w:val="20"/>
              </w:rPr>
              <w:t>drop</w:t>
            </w:r>
            <w:r w:rsidR="00B179E7">
              <w:rPr>
                <w:sz w:val="20"/>
              </w:rPr>
              <w:t>,</w:t>
            </w:r>
            <w:r w:rsidR="00CA7EA6">
              <w:rPr>
                <w:sz w:val="20"/>
              </w:rPr>
              <w:t xml:space="preserve"> reflecting those changes</w:t>
            </w:r>
            <w:r w:rsidR="007A1604">
              <w:rPr>
                <w:sz w:val="20"/>
              </w:rPr>
              <w:t xml:space="preserve"> in real</w:t>
            </w:r>
            <w:r w:rsidR="00B179E7">
              <w:rPr>
                <w:sz w:val="20"/>
              </w:rPr>
              <w:t>-</w:t>
            </w:r>
            <w:r w:rsidR="007A1604">
              <w:rPr>
                <w:sz w:val="20"/>
              </w:rPr>
              <w:t>time</w:t>
            </w:r>
            <w:r w:rsidR="00CA7EA6">
              <w:rPr>
                <w:sz w:val="20"/>
              </w:rPr>
              <w:t>.</w:t>
            </w:r>
            <w:r w:rsidR="003D5386">
              <w:rPr>
                <w:sz w:val="20"/>
              </w:rPr>
              <w:t xml:space="preserve"> Aimed to avoid </w:t>
            </w:r>
            <w:r w:rsidR="00B179E7">
              <w:rPr>
                <w:sz w:val="20"/>
              </w:rPr>
              <w:t xml:space="preserve">manually creating the UI </w:t>
            </w:r>
            <w:r w:rsidR="003D5386">
              <w:rPr>
                <w:sz w:val="20"/>
              </w:rPr>
              <w:t xml:space="preserve">configuration </w:t>
            </w:r>
            <w:r w:rsidR="00B179E7">
              <w:rPr>
                <w:sz w:val="20"/>
              </w:rPr>
              <w:t xml:space="preserve">files </w:t>
            </w:r>
            <w:r w:rsidR="003D5386">
              <w:rPr>
                <w:sz w:val="20"/>
              </w:rPr>
              <w:t xml:space="preserve">and assist </w:t>
            </w:r>
            <w:r w:rsidR="00B179E7">
              <w:rPr>
                <w:sz w:val="20"/>
              </w:rPr>
              <w:t>B</w:t>
            </w:r>
            <w:r w:rsidR="00464C2D">
              <w:rPr>
                <w:sz w:val="20"/>
              </w:rPr>
              <w:t xml:space="preserve">usiness </w:t>
            </w:r>
            <w:r w:rsidR="00B179E7">
              <w:rPr>
                <w:sz w:val="20"/>
              </w:rPr>
              <w:t xml:space="preserve">Analysts </w:t>
            </w:r>
            <w:r w:rsidR="003D5386">
              <w:rPr>
                <w:sz w:val="20"/>
              </w:rPr>
              <w:t xml:space="preserve">in </w:t>
            </w:r>
            <w:r w:rsidR="00B179E7">
              <w:rPr>
                <w:sz w:val="20"/>
              </w:rPr>
              <w:t>quickly prototyping screen designs</w:t>
            </w:r>
            <w:r w:rsidR="003D5386">
              <w:rPr>
                <w:sz w:val="20"/>
              </w:rPr>
              <w:t>.</w:t>
            </w:r>
          </w:p>
          <w:p w14:paraId="1854E12B" w14:textId="3D3567C4" w:rsidR="00B34C32" w:rsidRDefault="00A46737" w:rsidP="000827EB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 w:rsidRPr="00A46737">
              <w:rPr>
                <w:sz w:val="20"/>
              </w:rPr>
              <w:t>Promoted the XMS Suite as a brand ambassador by conducting various presentations, writing detailed technical and marketing blogs, creating in-depth documentation, and developing tutorials to enhance overall usability and developer experience.</w:t>
            </w:r>
          </w:p>
          <w:p w14:paraId="2A1AF4F5" w14:textId="62FF0B92" w:rsidR="00336BE1" w:rsidRDefault="00336BE1" w:rsidP="00823F99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 w:rsidRPr="00336BE1">
              <w:rPr>
                <w:sz w:val="20"/>
              </w:rPr>
              <w:t>Developed various supporting tools to increase efficiency</w:t>
            </w:r>
            <w:r w:rsidR="001466DC">
              <w:rPr>
                <w:sz w:val="20"/>
              </w:rPr>
              <w:t>, consistency,</w:t>
            </w:r>
            <w:r w:rsidRPr="00336BE1">
              <w:rPr>
                <w:sz w:val="20"/>
              </w:rPr>
              <w:t xml:space="preserve"> and reliability</w:t>
            </w:r>
            <w:r w:rsidR="001466DC">
              <w:rPr>
                <w:sz w:val="20"/>
              </w:rPr>
              <w:t xml:space="preserve"> across applications</w:t>
            </w:r>
            <w:r w:rsidRPr="00336BE1">
              <w:rPr>
                <w:sz w:val="20"/>
              </w:rPr>
              <w:t xml:space="preserve">, including a JSON validator script, migrator utility for seamless application framework updates, and a seed application for rapid </w:t>
            </w:r>
            <w:r w:rsidR="006A25E1">
              <w:rPr>
                <w:sz w:val="20"/>
              </w:rPr>
              <w:t xml:space="preserve">new </w:t>
            </w:r>
            <w:r w:rsidR="00F804B5">
              <w:rPr>
                <w:sz w:val="20"/>
              </w:rPr>
              <w:t>application</w:t>
            </w:r>
            <w:r w:rsidRPr="00336BE1">
              <w:rPr>
                <w:sz w:val="20"/>
              </w:rPr>
              <w:t xml:space="preserve"> initiation.</w:t>
            </w:r>
          </w:p>
          <w:p w14:paraId="28DD860E" w14:textId="39A9F78D" w:rsidR="0067179C" w:rsidRPr="00CA70C4" w:rsidRDefault="003C14AE" w:rsidP="0067179C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>Created a</w:t>
            </w:r>
            <w:r w:rsidR="00633FD8">
              <w:rPr>
                <w:sz w:val="20"/>
              </w:rPr>
              <w:t>n</w:t>
            </w:r>
            <w:r>
              <w:rPr>
                <w:sz w:val="20"/>
              </w:rPr>
              <w:t xml:space="preserve"> E</w:t>
            </w:r>
            <w:r w:rsidR="00CA7EA6">
              <w:rPr>
                <w:sz w:val="20"/>
              </w:rPr>
              <w:t xml:space="preserve">xample </w:t>
            </w:r>
            <w:r>
              <w:rPr>
                <w:sz w:val="20"/>
              </w:rPr>
              <w:t>D</w:t>
            </w:r>
            <w:r w:rsidR="00CA7EA6">
              <w:rPr>
                <w:sz w:val="20"/>
              </w:rPr>
              <w:t>ashboard application similar to</w:t>
            </w:r>
            <w:r w:rsidR="00147F0A">
              <w:rPr>
                <w:sz w:val="20"/>
              </w:rPr>
              <w:t xml:space="preserve"> the</w:t>
            </w:r>
            <w:r w:rsidR="00CA7EA6">
              <w:rPr>
                <w:sz w:val="20"/>
              </w:rPr>
              <w:t xml:space="preserve"> </w:t>
            </w:r>
            <w:hyperlink r:id="rId9" w:history="1">
              <w:r w:rsidR="00CA7EA6" w:rsidRPr="00CA7EA6">
                <w:rPr>
                  <w:rStyle w:val="Hyperlink"/>
                  <w:sz w:val="20"/>
                </w:rPr>
                <w:t>Angular Material</w:t>
              </w:r>
            </w:hyperlink>
            <w:r w:rsidR="00CA7EA6">
              <w:rPr>
                <w:sz w:val="20"/>
              </w:rPr>
              <w:t xml:space="preserve"> website</w:t>
            </w:r>
            <w:r>
              <w:rPr>
                <w:sz w:val="20"/>
              </w:rPr>
              <w:t xml:space="preserve"> to showcase </w:t>
            </w:r>
            <w:r w:rsidR="00483211">
              <w:rPr>
                <w:sz w:val="20"/>
              </w:rPr>
              <w:t>the diverse features and variations offered by the framework</w:t>
            </w:r>
            <w:r w:rsidR="00E767A8">
              <w:rPr>
                <w:sz w:val="20"/>
              </w:rPr>
              <w:t>, such as</w:t>
            </w:r>
            <w:r>
              <w:rPr>
                <w:sz w:val="20"/>
              </w:rPr>
              <w:t xml:space="preserve"> input component with</w:t>
            </w:r>
            <w:r w:rsidR="00633FD8">
              <w:rPr>
                <w:sz w:val="20"/>
              </w:rPr>
              <w:t xml:space="preserve"> different variations for placeholder, supporting text, disabled/read-only state</w:t>
            </w:r>
            <w:r w:rsidR="00CF18E3">
              <w:rPr>
                <w:sz w:val="20"/>
              </w:rPr>
              <w:t>s</w:t>
            </w:r>
            <w:r w:rsidR="00633FD8">
              <w:rPr>
                <w:sz w:val="20"/>
              </w:rPr>
              <w:t>, prefix-suffix, character counts, different validations, formatting</w:t>
            </w:r>
            <w:r w:rsidR="00CF18E3">
              <w:rPr>
                <w:sz w:val="20"/>
              </w:rPr>
              <w:t>,</w:t>
            </w:r>
            <w:r w:rsidR="00633FD8">
              <w:rPr>
                <w:sz w:val="20"/>
              </w:rPr>
              <w:t xml:space="preserve"> and custom styles.</w:t>
            </w:r>
          </w:p>
        </w:tc>
      </w:tr>
      <w:tr w:rsidR="00A61AA8" w14:paraId="7913F7D4" w14:textId="77777777" w:rsidTr="003211B7">
        <w:tc>
          <w:tcPr>
            <w:tcW w:w="2340" w:type="dxa"/>
            <w:gridSpan w:val="2"/>
          </w:tcPr>
          <w:p w14:paraId="7A46227E" w14:textId="0A17F91B" w:rsidR="00A61AA8" w:rsidRDefault="00A61AA8" w:rsidP="00650F91">
            <w:pPr>
              <w:pStyle w:val="CompanyName"/>
              <w:spacing w:before="120" w:after="120"/>
            </w:pPr>
            <w:r>
              <w:lastRenderedPageBreak/>
              <w:t>Aug</w:t>
            </w:r>
            <w:r w:rsidR="00AD529F">
              <w:t xml:space="preserve"> </w:t>
            </w:r>
            <w:r>
              <w:t xml:space="preserve">2019 – </w:t>
            </w:r>
            <w:r w:rsidR="00D4505C">
              <w:t>Dec</w:t>
            </w:r>
            <w:r w:rsidR="00AD529F">
              <w:t xml:space="preserve"> </w:t>
            </w:r>
            <w:r w:rsidR="00D4505C">
              <w:t>2019</w:t>
            </w:r>
          </w:p>
          <w:p w14:paraId="6FA626D8" w14:textId="4E257E4C" w:rsidR="00A61AA8" w:rsidRPr="00665F43" w:rsidRDefault="0013374D" w:rsidP="00650F91">
            <w:r>
              <w:t>Citicorp</w:t>
            </w:r>
            <w:r w:rsidR="006B535C">
              <w:t xml:space="preserve"> Services</w:t>
            </w:r>
            <w:r w:rsidR="00A61AA8">
              <w:t>, Pune</w:t>
            </w:r>
          </w:p>
          <w:p w14:paraId="4123E3F3" w14:textId="77777777" w:rsidR="006E5AAB" w:rsidRPr="00EE3FF2" w:rsidRDefault="006E5AAB" w:rsidP="006E5AAB">
            <w:pPr>
              <w:rPr>
                <w:sz w:val="10"/>
                <w:szCs w:val="10"/>
              </w:rPr>
            </w:pPr>
          </w:p>
          <w:p w14:paraId="568EA810" w14:textId="79CA9295" w:rsidR="00A61AA8" w:rsidRPr="00CB2B31" w:rsidRDefault="002C219A" w:rsidP="00FF6E7D">
            <w:r w:rsidRPr="002C219A">
              <w:rPr>
                <w:rFonts w:cs="Arial"/>
                <w:color w:val="797979"/>
                <w:sz w:val="18"/>
                <w:szCs w:val="18"/>
              </w:rPr>
              <w:t>Citigroup Inc. or Citi</w:t>
            </w:r>
            <w:r>
              <w:rPr>
                <w:rFonts w:cs="Arial"/>
                <w:color w:val="797979"/>
                <w:sz w:val="18"/>
                <w:szCs w:val="18"/>
              </w:rPr>
              <w:t xml:space="preserve"> </w:t>
            </w:r>
            <w:r w:rsidRPr="002C219A">
              <w:rPr>
                <w:rFonts w:cs="Arial"/>
                <w:color w:val="797979"/>
                <w:sz w:val="18"/>
                <w:szCs w:val="18"/>
              </w:rPr>
              <w:t>is an American multinational investment bank and financial services corporation.</w:t>
            </w:r>
          </w:p>
        </w:tc>
        <w:tc>
          <w:tcPr>
            <w:tcW w:w="8105" w:type="dxa"/>
          </w:tcPr>
          <w:p w14:paraId="548052C2" w14:textId="0DF5AA6F" w:rsidR="00A61AA8" w:rsidRPr="006E5AAB" w:rsidRDefault="00156C9F" w:rsidP="006E5AAB">
            <w:pPr>
              <w:pStyle w:val="JobTitle"/>
            </w:pPr>
            <w:r>
              <w:t>In View</w:t>
            </w:r>
            <w:r w:rsidR="00592446">
              <w:t xml:space="preserve"> </w:t>
            </w:r>
            <w:r w:rsidR="00CA124B">
              <w:t xml:space="preserve">Services </w:t>
            </w:r>
            <w:r w:rsidR="00592446">
              <w:t>Application</w:t>
            </w:r>
          </w:p>
          <w:p w14:paraId="24B61E8B" w14:textId="2FE60DC6" w:rsidR="00D42D6C" w:rsidRDefault="00D42D6C" w:rsidP="009E4B44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Developed </w:t>
            </w:r>
            <w:r w:rsidR="00B14A7C">
              <w:rPr>
                <w:sz w:val="20"/>
              </w:rPr>
              <w:t xml:space="preserve">new features for the </w:t>
            </w:r>
            <w:r>
              <w:rPr>
                <w:sz w:val="20"/>
              </w:rPr>
              <w:t>In View</w:t>
            </w:r>
            <w:r w:rsidR="006E6CDC">
              <w:rPr>
                <w:sz w:val="20"/>
              </w:rPr>
              <w:t xml:space="preserve"> Services</w:t>
            </w:r>
            <w:r w:rsidR="00B14A7C">
              <w:rPr>
                <w:sz w:val="20"/>
              </w:rPr>
              <w:t xml:space="preserve"> application which is </w:t>
            </w:r>
            <w:r>
              <w:rPr>
                <w:sz w:val="20"/>
              </w:rPr>
              <w:t>a data-driven onboarding application for new private banking customers of Citi</w:t>
            </w:r>
            <w:r w:rsidR="0069223C">
              <w:rPr>
                <w:sz w:val="20"/>
              </w:rPr>
              <w:t>b</w:t>
            </w:r>
            <w:r>
              <w:rPr>
                <w:sz w:val="20"/>
              </w:rPr>
              <w:t>ank.</w:t>
            </w:r>
          </w:p>
          <w:p w14:paraId="6E34A873" w14:textId="3835EE61" w:rsidR="00344844" w:rsidRDefault="00344844" w:rsidP="009E4B44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Utilized skills in Angular 8, Typescript, </w:t>
            </w:r>
            <w:r w:rsidR="009351EA">
              <w:rPr>
                <w:sz w:val="20"/>
              </w:rPr>
              <w:t xml:space="preserve">NgRx, </w:t>
            </w:r>
            <w:r>
              <w:rPr>
                <w:sz w:val="20"/>
              </w:rPr>
              <w:t xml:space="preserve">Bootstrap </w:t>
            </w:r>
            <w:r w:rsidR="00064B22">
              <w:rPr>
                <w:sz w:val="20"/>
              </w:rPr>
              <w:t>UI Components</w:t>
            </w:r>
            <w:r w:rsidR="009351EA">
              <w:rPr>
                <w:sz w:val="20"/>
              </w:rPr>
              <w:t xml:space="preserve">, </w:t>
            </w:r>
            <w:r w:rsidR="008C779E">
              <w:rPr>
                <w:sz w:val="20"/>
              </w:rPr>
              <w:t xml:space="preserve">and </w:t>
            </w:r>
            <w:r w:rsidR="009351EA">
              <w:rPr>
                <w:sz w:val="20"/>
              </w:rPr>
              <w:t>Jasmine</w:t>
            </w:r>
            <w:r>
              <w:rPr>
                <w:sz w:val="20"/>
              </w:rPr>
              <w:t>.</w:t>
            </w:r>
          </w:p>
          <w:p w14:paraId="1043189D" w14:textId="45405772" w:rsidR="00580047" w:rsidRPr="009E6541" w:rsidRDefault="006E79AB" w:rsidP="009E6541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 w:rsidRPr="006E79AB">
              <w:rPr>
                <w:sz w:val="20"/>
              </w:rPr>
              <w:t xml:space="preserve">Digitized the account opening process for private banking customers, formerly manual, resulted in smoother onboarding processes </w:t>
            </w:r>
            <w:r w:rsidR="00D439A3">
              <w:rPr>
                <w:sz w:val="20"/>
              </w:rPr>
              <w:t>with</w:t>
            </w:r>
            <w:r w:rsidRPr="006E79AB">
              <w:rPr>
                <w:sz w:val="20"/>
              </w:rPr>
              <w:t xml:space="preserve"> increased </w:t>
            </w:r>
            <w:r w:rsidR="006E09E6">
              <w:rPr>
                <w:sz w:val="20"/>
              </w:rPr>
              <w:t>transparency and</w:t>
            </w:r>
            <w:r w:rsidRPr="006E79AB">
              <w:rPr>
                <w:sz w:val="20"/>
              </w:rPr>
              <w:t xml:space="preserve"> </w:t>
            </w:r>
            <w:r w:rsidR="006E09E6" w:rsidRPr="006E79AB">
              <w:rPr>
                <w:sz w:val="20"/>
              </w:rPr>
              <w:t>reliability.</w:t>
            </w:r>
          </w:p>
        </w:tc>
      </w:tr>
      <w:tr w:rsidR="00E976AC" w14:paraId="0FB35CB4" w14:textId="77777777" w:rsidTr="003211B7">
        <w:tc>
          <w:tcPr>
            <w:tcW w:w="2340" w:type="dxa"/>
            <w:gridSpan w:val="2"/>
          </w:tcPr>
          <w:p w14:paraId="41308B0A" w14:textId="7CCF9400" w:rsidR="00E976AC" w:rsidRDefault="00E976AC" w:rsidP="00650F91">
            <w:pPr>
              <w:pStyle w:val="CompanyName"/>
              <w:spacing w:before="120" w:after="120"/>
            </w:pPr>
            <w:r>
              <w:t>Nov</w:t>
            </w:r>
            <w:r w:rsidR="00AD529F">
              <w:t xml:space="preserve"> </w:t>
            </w:r>
            <w:r>
              <w:t xml:space="preserve">2017 – </w:t>
            </w:r>
            <w:r w:rsidR="008600ED">
              <w:t>Aug</w:t>
            </w:r>
            <w:r w:rsidR="00AD529F">
              <w:t xml:space="preserve"> </w:t>
            </w:r>
            <w:r w:rsidR="008600ED">
              <w:t>201</w:t>
            </w:r>
            <w:r w:rsidR="00A61AA8">
              <w:t>9</w:t>
            </w:r>
          </w:p>
          <w:p w14:paraId="4836AEEF" w14:textId="3F485650" w:rsidR="00E976AC" w:rsidRDefault="007B154D" w:rsidP="00650F91">
            <w:r w:rsidRPr="007B154D">
              <w:t>Deutsche Bank</w:t>
            </w:r>
            <w:r w:rsidR="00E976AC">
              <w:t>, Pune</w:t>
            </w:r>
          </w:p>
          <w:p w14:paraId="36DCDADB" w14:textId="77777777" w:rsidR="00B83417" w:rsidRPr="00EE3FF2" w:rsidRDefault="00B83417" w:rsidP="00B83417">
            <w:pPr>
              <w:rPr>
                <w:sz w:val="10"/>
                <w:szCs w:val="10"/>
              </w:rPr>
            </w:pPr>
          </w:p>
          <w:p w14:paraId="74E1ECCC" w14:textId="6DB54D85" w:rsidR="00E976AC" w:rsidRDefault="00D92D85" w:rsidP="00650F91">
            <w:r>
              <w:rPr>
                <w:rFonts w:cs="Arial"/>
                <w:color w:val="797979"/>
                <w:sz w:val="18"/>
                <w:szCs w:val="18"/>
              </w:rPr>
              <w:t>Deutsche Bank is</w:t>
            </w:r>
            <w:r w:rsidR="00973F5D" w:rsidRPr="00973F5D">
              <w:rPr>
                <w:rFonts w:cs="Arial"/>
                <w:color w:val="797979"/>
                <w:sz w:val="18"/>
                <w:szCs w:val="18"/>
              </w:rPr>
              <w:t xml:space="preserve"> Germany’s leading bank with strong positions in Europe and significant presence in the Americas and Asia Pacific.</w:t>
            </w:r>
          </w:p>
          <w:p w14:paraId="1A46567B" w14:textId="77777777" w:rsidR="00E976AC" w:rsidRPr="00CB2B31" w:rsidRDefault="00E976AC" w:rsidP="00650F91"/>
        </w:tc>
        <w:tc>
          <w:tcPr>
            <w:tcW w:w="8105" w:type="dxa"/>
          </w:tcPr>
          <w:p w14:paraId="0C54D04C" w14:textId="7025798E" w:rsidR="00FF62E4" w:rsidRPr="00AA2807" w:rsidRDefault="004A03C4" w:rsidP="00AA2807">
            <w:pPr>
              <w:pStyle w:val="JobTitle"/>
            </w:pPr>
            <w:r>
              <w:t>BPM UI Framework</w:t>
            </w:r>
          </w:p>
          <w:p w14:paraId="50A0F415" w14:textId="1C1AD7C8" w:rsidR="00AA2807" w:rsidRDefault="00AA2807" w:rsidP="00C73470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Developed and enhanced a custom UI Framework based on </w:t>
            </w:r>
            <w:r w:rsidR="00E93ABD">
              <w:rPr>
                <w:sz w:val="20"/>
              </w:rPr>
              <w:t xml:space="preserve">a </w:t>
            </w:r>
            <w:r>
              <w:rPr>
                <w:sz w:val="20"/>
              </w:rPr>
              <w:t>JSON</w:t>
            </w:r>
            <w:r w:rsidR="00E93ABD">
              <w:rPr>
                <w:sz w:val="20"/>
              </w:rPr>
              <w:t>-</w:t>
            </w:r>
            <w:r>
              <w:rPr>
                <w:sz w:val="20"/>
              </w:rPr>
              <w:t xml:space="preserve">driven </w:t>
            </w:r>
            <w:r w:rsidR="00310709">
              <w:rPr>
                <w:sz w:val="20"/>
              </w:rPr>
              <w:t>L</w:t>
            </w:r>
            <w:r>
              <w:rPr>
                <w:sz w:val="20"/>
              </w:rPr>
              <w:t>ow</w:t>
            </w:r>
            <w:r w:rsidR="00310709">
              <w:rPr>
                <w:sz w:val="20"/>
              </w:rPr>
              <w:t xml:space="preserve"> C</w:t>
            </w:r>
            <w:r>
              <w:rPr>
                <w:sz w:val="20"/>
              </w:rPr>
              <w:t>ode platform</w:t>
            </w:r>
            <w:r w:rsidR="00181351">
              <w:rPr>
                <w:sz w:val="20"/>
              </w:rPr>
              <w:t>, aimed at</w:t>
            </w:r>
            <w:r w:rsidR="00310709">
              <w:rPr>
                <w:sz w:val="20"/>
              </w:rPr>
              <w:t xml:space="preserve"> optimizing</w:t>
            </w:r>
            <w:r w:rsidR="00181351">
              <w:rPr>
                <w:sz w:val="20"/>
              </w:rPr>
              <w:t xml:space="preserve"> application development processes</w:t>
            </w:r>
            <w:r>
              <w:rPr>
                <w:sz w:val="20"/>
              </w:rPr>
              <w:t>.</w:t>
            </w:r>
          </w:p>
          <w:p w14:paraId="2E86C187" w14:textId="16E39AC7" w:rsidR="00AA2807" w:rsidRDefault="007057CE" w:rsidP="00C73470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Implemented various key features by using technologies </w:t>
            </w:r>
            <w:r w:rsidR="00E93ABD">
              <w:rPr>
                <w:sz w:val="20"/>
              </w:rPr>
              <w:t xml:space="preserve">such as </w:t>
            </w:r>
            <w:r w:rsidR="00AA2807">
              <w:rPr>
                <w:sz w:val="20"/>
              </w:rPr>
              <w:t>Angular</w:t>
            </w:r>
            <w:r w:rsidR="00080F39">
              <w:rPr>
                <w:sz w:val="20"/>
              </w:rPr>
              <w:t xml:space="preserve"> </w:t>
            </w:r>
            <w:r w:rsidR="00AA2807">
              <w:rPr>
                <w:sz w:val="20"/>
              </w:rPr>
              <w:t xml:space="preserve">7, Typescript, </w:t>
            </w:r>
            <w:r w:rsidR="00080F39">
              <w:rPr>
                <w:sz w:val="20"/>
              </w:rPr>
              <w:t xml:space="preserve">Angular </w:t>
            </w:r>
            <w:r w:rsidR="00AA2807">
              <w:rPr>
                <w:sz w:val="20"/>
              </w:rPr>
              <w:t>Material</w:t>
            </w:r>
            <w:r w:rsidR="00080F39">
              <w:rPr>
                <w:sz w:val="20"/>
              </w:rPr>
              <w:t xml:space="preserve"> Components</w:t>
            </w:r>
            <w:r w:rsidR="00AA2807">
              <w:rPr>
                <w:sz w:val="20"/>
              </w:rPr>
              <w:t xml:space="preserve">, Jasmine, </w:t>
            </w:r>
            <w:r w:rsidR="00080F39">
              <w:rPr>
                <w:sz w:val="20"/>
              </w:rPr>
              <w:t>LESS</w:t>
            </w:r>
            <w:r w:rsidR="00AA2807"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CSS, HTML, </w:t>
            </w:r>
            <w:r w:rsidR="00E93ABD">
              <w:rPr>
                <w:sz w:val="20"/>
              </w:rPr>
              <w:t xml:space="preserve">and </w:t>
            </w:r>
            <w:r w:rsidR="00AA2807">
              <w:rPr>
                <w:sz w:val="20"/>
              </w:rPr>
              <w:t>Node</w:t>
            </w:r>
            <w:r w:rsidR="00080F39">
              <w:rPr>
                <w:sz w:val="20"/>
              </w:rPr>
              <w:t>.js</w:t>
            </w:r>
            <w:r w:rsidR="00AA2807">
              <w:rPr>
                <w:sz w:val="20"/>
              </w:rPr>
              <w:t>.</w:t>
            </w:r>
          </w:p>
          <w:p w14:paraId="218BEA97" w14:textId="640444AF" w:rsidR="00FD7752" w:rsidRPr="007A0632" w:rsidRDefault="00E02AF3" w:rsidP="007A0632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 w:rsidRPr="00E02AF3">
              <w:rPr>
                <w:sz w:val="20"/>
              </w:rPr>
              <w:t xml:space="preserve">Resulted in bringing uniformity and efficiency to application development through JSON configurations, reducing coding complexities, and </w:t>
            </w:r>
            <w:r>
              <w:rPr>
                <w:sz w:val="20"/>
              </w:rPr>
              <w:t>easing</w:t>
            </w:r>
            <w:r w:rsidRPr="00E02AF3">
              <w:rPr>
                <w:sz w:val="20"/>
              </w:rPr>
              <w:t xml:space="preserve"> the learning curve</w:t>
            </w:r>
            <w:r>
              <w:rPr>
                <w:sz w:val="20"/>
              </w:rPr>
              <w:t xml:space="preserve"> for developers</w:t>
            </w:r>
            <w:r w:rsidRPr="00E02AF3">
              <w:rPr>
                <w:sz w:val="20"/>
              </w:rPr>
              <w:t>.</w:t>
            </w:r>
          </w:p>
        </w:tc>
      </w:tr>
      <w:tr w:rsidR="00C91FAA" w14:paraId="4AB7EB98" w14:textId="77777777" w:rsidTr="003211B7">
        <w:tc>
          <w:tcPr>
            <w:tcW w:w="2340" w:type="dxa"/>
            <w:gridSpan w:val="2"/>
          </w:tcPr>
          <w:p w14:paraId="6EF8218E" w14:textId="2763B531" w:rsidR="00C91FAA" w:rsidRDefault="00BB4A93" w:rsidP="00650F91">
            <w:pPr>
              <w:pStyle w:val="CompanyName"/>
              <w:spacing w:before="120" w:after="120"/>
            </w:pPr>
            <w:r>
              <w:t xml:space="preserve">Apr </w:t>
            </w:r>
            <w:r w:rsidR="00C91FAA">
              <w:t>201</w:t>
            </w:r>
            <w:r>
              <w:t>2</w:t>
            </w:r>
            <w:r w:rsidR="00C91FAA">
              <w:t xml:space="preserve"> – </w:t>
            </w:r>
            <w:r w:rsidR="006874A1">
              <w:t>Nov</w:t>
            </w:r>
            <w:r w:rsidR="000034AA">
              <w:t xml:space="preserve"> </w:t>
            </w:r>
            <w:r w:rsidR="006874A1">
              <w:t>2017</w:t>
            </w:r>
          </w:p>
          <w:p w14:paraId="3D7C43C6" w14:textId="18AC77C1" w:rsidR="003B25EC" w:rsidRDefault="00C91FAA" w:rsidP="00650F91">
            <w:r>
              <w:t>Synechron Technology, Pune</w:t>
            </w:r>
          </w:p>
          <w:p w14:paraId="6821E5A3" w14:textId="77777777" w:rsidR="00EE3FF2" w:rsidRPr="00EE3FF2" w:rsidRDefault="00EE3FF2" w:rsidP="00650F91">
            <w:pPr>
              <w:rPr>
                <w:sz w:val="10"/>
                <w:szCs w:val="10"/>
              </w:rPr>
            </w:pPr>
          </w:p>
          <w:p w14:paraId="6526B3D2" w14:textId="4E214168" w:rsidR="00606C05" w:rsidRPr="00CB2B31" w:rsidRDefault="002E5410" w:rsidP="00650F91">
            <w:r>
              <w:rPr>
                <w:rFonts w:cs="Arial"/>
                <w:color w:val="797979"/>
                <w:sz w:val="18"/>
                <w:szCs w:val="18"/>
              </w:rPr>
              <w:t>Synechron</w:t>
            </w:r>
            <w:r w:rsidR="00EA442E">
              <w:rPr>
                <w:rFonts w:cs="Arial"/>
                <w:color w:val="797979"/>
                <w:sz w:val="18"/>
                <w:szCs w:val="18"/>
              </w:rPr>
              <w:t>,</w:t>
            </w:r>
            <w:r w:rsidR="00D065DF">
              <w:rPr>
                <w:rFonts w:cs="Arial"/>
                <w:color w:val="797979"/>
                <w:sz w:val="18"/>
                <w:szCs w:val="18"/>
              </w:rPr>
              <w:t xml:space="preserve"> an independent technology</w:t>
            </w:r>
            <w:r>
              <w:rPr>
                <w:rFonts w:cs="Arial"/>
                <w:color w:val="797979"/>
                <w:sz w:val="18"/>
                <w:szCs w:val="18"/>
              </w:rPr>
              <w:t xml:space="preserve"> consulting and outsourcing provider for the financial services industry is a $285-million firm based in New York.</w:t>
            </w:r>
          </w:p>
        </w:tc>
        <w:tc>
          <w:tcPr>
            <w:tcW w:w="8105" w:type="dxa"/>
          </w:tcPr>
          <w:p w14:paraId="18CD6A5D" w14:textId="4AB2CA29" w:rsidR="00C91FAA" w:rsidRDefault="00C9178C" w:rsidP="00650F91">
            <w:pPr>
              <w:pStyle w:val="JobTitle"/>
            </w:pPr>
            <w:r>
              <w:t>Risk</w:t>
            </w:r>
            <w:r w:rsidR="00EE3FF2">
              <w:t>,</w:t>
            </w:r>
            <w:r w:rsidR="006C0AE0">
              <w:t xml:space="preserve"> </w:t>
            </w:r>
            <w:r w:rsidR="006C0AE0" w:rsidRPr="00AD3581">
              <w:t>Insurance</w:t>
            </w:r>
            <w:r w:rsidR="00A82106">
              <w:t>, and</w:t>
            </w:r>
            <w:r w:rsidR="00EE3FF2">
              <w:t xml:space="preserve"> Policy </w:t>
            </w:r>
            <w:r w:rsidR="00470D4B">
              <w:t xml:space="preserve">Management </w:t>
            </w:r>
            <w:r w:rsidR="006C0AE0" w:rsidRPr="00AD3581">
              <w:t>App</w:t>
            </w:r>
            <w:r w:rsidR="006C0AE0">
              <w:t>lication</w:t>
            </w:r>
            <w:r w:rsidR="00EB1863">
              <w:t>s</w:t>
            </w:r>
          </w:p>
          <w:p w14:paraId="2CA085FE" w14:textId="253CD1A8" w:rsidR="00051999" w:rsidRDefault="00051999" w:rsidP="00150A58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Developed </w:t>
            </w:r>
            <w:r w:rsidR="007E2FB9">
              <w:rPr>
                <w:sz w:val="20"/>
              </w:rPr>
              <w:t xml:space="preserve">features </w:t>
            </w:r>
            <w:r>
              <w:rPr>
                <w:sz w:val="20"/>
              </w:rPr>
              <w:t>for managing physician records and insurance processes</w:t>
            </w:r>
            <w:r w:rsidR="007E2FB9">
              <w:rPr>
                <w:sz w:val="20"/>
              </w:rPr>
              <w:t xml:space="preserve"> to </w:t>
            </w:r>
            <w:r>
              <w:rPr>
                <w:sz w:val="20"/>
              </w:rPr>
              <w:t>enhanc</w:t>
            </w:r>
            <w:r w:rsidR="007E2FB9">
              <w:rPr>
                <w:sz w:val="20"/>
              </w:rPr>
              <w:t>e the</w:t>
            </w:r>
            <w:r>
              <w:rPr>
                <w:sz w:val="20"/>
              </w:rPr>
              <w:t xml:space="preserve"> claims handling and </w:t>
            </w:r>
            <w:r w:rsidR="004A5770">
              <w:rPr>
                <w:sz w:val="20"/>
              </w:rPr>
              <w:t xml:space="preserve">managing </w:t>
            </w:r>
            <w:r>
              <w:rPr>
                <w:sz w:val="20"/>
              </w:rPr>
              <w:t>policy for Marsh &amp; McLennan and Wells Fargo</w:t>
            </w:r>
            <w:r w:rsidR="00A105A8">
              <w:rPr>
                <w:sz w:val="20"/>
              </w:rPr>
              <w:t xml:space="preserve"> Bank</w:t>
            </w:r>
            <w:r>
              <w:rPr>
                <w:sz w:val="20"/>
              </w:rPr>
              <w:t>.</w:t>
            </w:r>
          </w:p>
          <w:p w14:paraId="50FA764B" w14:textId="2DB8C2C2" w:rsidR="00051999" w:rsidRDefault="00DD4197" w:rsidP="00150A58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Utilized </w:t>
            </w:r>
            <w:r w:rsidRPr="00DD4197">
              <w:rPr>
                <w:sz w:val="20"/>
              </w:rPr>
              <w:t>AngularJS, HTML, and JavaScript to develop the frontend, alongside</w:t>
            </w:r>
            <w:r w:rsidR="00602AF7">
              <w:rPr>
                <w:sz w:val="20"/>
              </w:rPr>
              <w:t xml:space="preserve"> with</w:t>
            </w:r>
            <w:r w:rsidRPr="00DD4197">
              <w:rPr>
                <w:sz w:val="20"/>
              </w:rPr>
              <w:t xml:space="preserve"> .NET technologies such as C# and ASP.NET Web API</w:t>
            </w:r>
            <w:r w:rsidR="00BD1A3C">
              <w:rPr>
                <w:sz w:val="20"/>
              </w:rPr>
              <w:t>, SQL</w:t>
            </w:r>
            <w:r w:rsidRPr="00DD4197">
              <w:rPr>
                <w:sz w:val="20"/>
              </w:rPr>
              <w:t xml:space="preserve"> for backend.</w:t>
            </w:r>
            <w:r>
              <w:rPr>
                <w:sz w:val="20"/>
              </w:rPr>
              <w:t xml:space="preserve"> </w:t>
            </w:r>
            <w:r w:rsidR="00EE3FF2">
              <w:rPr>
                <w:sz w:val="20"/>
              </w:rPr>
              <w:t>Also, used Python for Machine Learning features and made sure everything worked well with Unit Tests.</w:t>
            </w:r>
          </w:p>
          <w:p w14:paraId="0B36A72C" w14:textId="40387C1B" w:rsidR="00FD7752" w:rsidRPr="00EE3FF2" w:rsidRDefault="00664735" w:rsidP="00EE3FF2">
            <w:pPr>
              <w:pStyle w:val="ResumeAchievement"/>
              <w:numPr>
                <w:ilvl w:val="0"/>
                <w:numId w:val="2"/>
              </w:numPr>
              <w:ind w:left="432"/>
              <w:rPr>
                <w:sz w:val="20"/>
              </w:rPr>
            </w:pPr>
            <w:r>
              <w:rPr>
                <w:sz w:val="20"/>
              </w:rPr>
              <w:t xml:space="preserve">These </w:t>
            </w:r>
            <w:r w:rsidR="00602AF7">
              <w:rPr>
                <w:sz w:val="20"/>
              </w:rPr>
              <w:t xml:space="preserve">features </w:t>
            </w:r>
            <w:r>
              <w:rPr>
                <w:sz w:val="20"/>
              </w:rPr>
              <w:t xml:space="preserve">have </w:t>
            </w:r>
            <w:r w:rsidR="00017C64">
              <w:rPr>
                <w:sz w:val="20"/>
              </w:rPr>
              <w:t xml:space="preserve">streamlined </w:t>
            </w:r>
            <w:r w:rsidR="00051999">
              <w:rPr>
                <w:sz w:val="20"/>
              </w:rPr>
              <w:t xml:space="preserve">administrative tasks, </w:t>
            </w:r>
            <w:r w:rsidR="00123CC7">
              <w:rPr>
                <w:sz w:val="20"/>
              </w:rPr>
              <w:t>improved insurance processes, enhanced cost estimation accuracy and</w:t>
            </w:r>
            <w:r>
              <w:rPr>
                <w:sz w:val="20"/>
              </w:rPr>
              <w:t xml:space="preserve"> </w:t>
            </w:r>
            <w:r w:rsidR="00123CC7">
              <w:rPr>
                <w:sz w:val="20"/>
              </w:rPr>
              <w:t xml:space="preserve">better </w:t>
            </w:r>
            <w:r>
              <w:rPr>
                <w:sz w:val="20"/>
              </w:rPr>
              <w:t>manage</w:t>
            </w:r>
            <w:r w:rsidR="00123CC7">
              <w:rPr>
                <w:sz w:val="20"/>
              </w:rPr>
              <w:t>ment of</w:t>
            </w:r>
            <w:r>
              <w:rPr>
                <w:sz w:val="20"/>
              </w:rPr>
              <w:t xml:space="preserve"> money and policies.</w:t>
            </w:r>
          </w:p>
        </w:tc>
      </w:tr>
      <w:tr w:rsidR="00C91FAA" w14:paraId="51EE31C3" w14:textId="77777777" w:rsidTr="003211B7">
        <w:tc>
          <w:tcPr>
            <w:tcW w:w="2340" w:type="dxa"/>
            <w:gridSpan w:val="2"/>
          </w:tcPr>
          <w:p w14:paraId="4D0B395F" w14:textId="77777777" w:rsidR="00C91FAA" w:rsidRPr="00CB2B31" w:rsidRDefault="00C91FAA" w:rsidP="00650F91"/>
        </w:tc>
        <w:tc>
          <w:tcPr>
            <w:tcW w:w="8105" w:type="dxa"/>
          </w:tcPr>
          <w:p w14:paraId="6F37FCE8" w14:textId="0BD038D7" w:rsidR="00FC6DA0" w:rsidRPr="00DE5468" w:rsidRDefault="00FC6DA0" w:rsidP="00642A11">
            <w:pPr>
              <w:pStyle w:val="ResumeAchievement"/>
              <w:rPr>
                <w:sz w:val="20"/>
              </w:rPr>
            </w:pPr>
          </w:p>
        </w:tc>
      </w:tr>
      <w:tr w:rsidR="00091C26" w14:paraId="15E075FD" w14:textId="77777777" w:rsidTr="001D6229">
        <w:trPr>
          <w:trHeight w:val="795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C4F86C1" w14:textId="485DD6D2" w:rsidR="00091C26" w:rsidRDefault="00091C26" w:rsidP="00A939FC">
            <w:pPr>
              <w:pStyle w:val="ResumeSectionTitle"/>
            </w:pPr>
            <w:r>
              <w:t>Skills:</w:t>
            </w:r>
          </w:p>
        </w:tc>
        <w:tc>
          <w:tcPr>
            <w:tcW w:w="8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AD20" w14:textId="4A019555" w:rsidR="00091C26" w:rsidRPr="00AF2ADC" w:rsidRDefault="00091C26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E44C8">
              <w:rPr>
                <w:rFonts w:ascii="Arial" w:hAnsi="Arial" w:cs="Arial"/>
                <w:b/>
                <w:sz w:val="20"/>
                <w:szCs w:val="20"/>
              </w:rPr>
              <w:t>Frontend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 – Angular Framework, Angular Material</w:t>
            </w:r>
            <w:r w:rsidR="00AA68CB">
              <w:rPr>
                <w:rFonts w:ascii="Arial" w:hAnsi="Arial" w:cs="Arial"/>
                <w:bCs/>
                <w:sz w:val="20"/>
                <w:szCs w:val="20"/>
              </w:rPr>
              <w:t xml:space="preserve"> Components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 xml:space="preserve">Angular CLI, 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Typescript, Javascript, HTML, CSS, 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 xml:space="preserve">SCSS, 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Jasmine, Karma, Cypress, Markdown, 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 xml:space="preserve">Web 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>Accessibility</w:t>
            </w:r>
            <w:r w:rsidR="00A0490A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(a11y)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>, Internationalization</w:t>
            </w:r>
            <w:r w:rsidR="00A0490A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(i18n)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and Localization (i10n), Responsive Design, Web Performance Optimization, Browser Developer Tools</w:t>
            </w:r>
          </w:p>
          <w:p w14:paraId="47EE35F4" w14:textId="6AAE53B7" w:rsidR="00091C26" w:rsidRPr="00AF2ADC" w:rsidRDefault="00091C26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E44C8">
              <w:rPr>
                <w:rFonts w:ascii="Arial" w:hAnsi="Arial" w:cs="Arial"/>
                <w:b/>
                <w:sz w:val="20"/>
                <w:szCs w:val="20"/>
              </w:rPr>
              <w:t>Backend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 – Node.js, RESTful API’s, Express.js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E75AD5" w:rsidRPr="00AF2ADC">
              <w:rPr>
                <w:rFonts w:ascii="Arial" w:hAnsi="Arial" w:cs="Arial"/>
                <w:bCs/>
                <w:sz w:val="20"/>
                <w:szCs w:val="20"/>
              </w:rPr>
              <w:t xml:space="preserve">SQL (Oracle DB, SQL Server), NoSQL (MongoDB), 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>Secure Coding Practices (OWASP Top 10)</w:t>
            </w:r>
          </w:p>
          <w:p w14:paraId="31F16C9C" w14:textId="7A2ABD44" w:rsidR="00091C26" w:rsidRPr="00AF2ADC" w:rsidRDefault="00091C26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2E44C8">
              <w:rPr>
                <w:rFonts w:ascii="Arial" w:hAnsi="Arial" w:cs="Arial"/>
                <w:b/>
                <w:sz w:val="20"/>
                <w:szCs w:val="20"/>
              </w:rPr>
              <w:t>Others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 - </w:t>
            </w:r>
            <w:r w:rsidR="00566321" w:rsidRPr="00AF2ADC">
              <w:rPr>
                <w:rFonts w:ascii="Arial" w:hAnsi="Arial" w:cs="Arial"/>
                <w:bCs/>
                <w:sz w:val="20"/>
                <w:szCs w:val="20"/>
              </w:rPr>
              <w:t>Docker, Git, NPM, Gitlab CI</w:t>
            </w:r>
          </w:p>
        </w:tc>
      </w:tr>
      <w:tr w:rsidR="00665F43" w14:paraId="6308B883" w14:textId="77777777" w:rsidTr="001D6229">
        <w:trPr>
          <w:trHeight w:val="795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7A2464D" w14:textId="034CEA8C" w:rsidR="00665F43" w:rsidRDefault="00346FCA" w:rsidP="00A939FC">
            <w:pPr>
              <w:pStyle w:val="ResumeSectionTitle"/>
            </w:pPr>
            <w:r>
              <w:t>Recognition</w:t>
            </w:r>
            <w:r w:rsidR="00665F43">
              <w:t>:</w:t>
            </w:r>
          </w:p>
        </w:tc>
        <w:tc>
          <w:tcPr>
            <w:tcW w:w="8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0D2A" w14:textId="2E375B1F" w:rsidR="00127AC3" w:rsidRPr="00AF2ADC" w:rsidRDefault="00431BFA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478926439"/>
            <w:r w:rsidRPr="00AF2ADC">
              <w:rPr>
                <w:rFonts w:ascii="Arial" w:hAnsi="Arial" w:cs="Arial"/>
                <w:bCs/>
                <w:sz w:val="20"/>
                <w:szCs w:val="20"/>
              </w:rPr>
              <w:t>Individual Excellence, Aryabhata</w:t>
            </w:r>
            <w:r w:rsidR="00641B75" w:rsidRPr="00AF2ADC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D4F44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AF2ADC">
              <w:rPr>
                <w:rFonts w:ascii="Arial" w:hAnsi="Arial" w:cs="Arial"/>
                <w:bCs/>
                <w:sz w:val="20"/>
                <w:szCs w:val="20"/>
              </w:rPr>
              <w:t>Eklavya Awards</w:t>
            </w:r>
            <w:r w:rsidR="001F4AF0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47F0A">
              <w:rPr>
                <w:rFonts w:ascii="Arial" w:hAnsi="Arial" w:cs="Arial"/>
                <w:bCs/>
                <w:sz w:val="20"/>
                <w:szCs w:val="20"/>
              </w:rPr>
              <w:t>from</w:t>
            </w:r>
            <w:r w:rsidR="001F4AF0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Sopra Banking Software</w:t>
            </w:r>
          </w:p>
          <w:p w14:paraId="3A2B1312" w14:textId="2406B8B9" w:rsidR="00D82AE1" w:rsidRPr="00AF2ADC" w:rsidRDefault="00D82AE1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F2ADC">
              <w:rPr>
                <w:rFonts w:ascii="Arial" w:hAnsi="Arial" w:cs="Arial"/>
                <w:bCs/>
                <w:sz w:val="20"/>
                <w:szCs w:val="20"/>
              </w:rPr>
              <w:t>Spot Excellence Award</w:t>
            </w:r>
            <w:r w:rsidR="002551EC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47F0A">
              <w:rPr>
                <w:rFonts w:ascii="Arial" w:hAnsi="Arial" w:cs="Arial"/>
                <w:bCs/>
                <w:sz w:val="20"/>
                <w:szCs w:val="20"/>
              </w:rPr>
              <w:t>from</w:t>
            </w:r>
            <w:r w:rsidR="00ED4F44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Deutsche Bank</w:t>
            </w:r>
          </w:p>
          <w:p w14:paraId="7BFE3A1F" w14:textId="31E5AFA9" w:rsidR="006C585A" w:rsidRPr="00AF2ADC" w:rsidRDefault="002551EC" w:rsidP="00AF2ADC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F2ADC">
              <w:rPr>
                <w:rFonts w:ascii="Arial" w:hAnsi="Arial" w:cs="Arial"/>
                <w:bCs/>
                <w:sz w:val="20"/>
                <w:szCs w:val="20"/>
              </w:rPr>
              <w:t xml:space="preserve">Surpass Award </w:t>
            </w:r>
            <w:r w:rsidR="000A0A29" w:rsidRPr="00AF2ADC">
              <w:rPr>
                <w:rFonts w:ascii="Arial" w:hAnsi="Arial" w:cs="Arial"/>
                <w:bCs/>
                <w:sz w:val="20"/>
                <w:szCs w:val="20"/>
              </w:rPr>
              <w:t>Nomination</w:t>
            </w:r>
            <w:r w:rsidR="00147F0A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5F7263" w:rsidRPr="00AF2ADC">
              <w:rPr>
                <w:rFonts w:ascii="Arial" w:hAnsi="Arial" w:cs="Arial"/>
                <w:bCs/>
                <w:sz w:val="20"/>
                <w:szCs w:val="20"/>
              </w:rPr>
              <w:t xml:space="preserve">Multiple </w:t>
            </w:r>
            <w:r w:rsidR="006C585A" w:rsidRPr="00AF2ADC">
              <w:rPr>
                <w:rFonts w:ascii="Arial" w:hAnsi="Arial" w:cs="Arial"/>
                <w:bCs/>
                <w:sz w:val="20"/>
                <w:szCs w:val="20"/>
              </w:rPr>
              <w:t>Spot award</w:t>
            </w:r>
            <w:r w:rsidR="005F7263" w:rsidRPr="00AF2ADC"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="006C585A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47F0A">
              <w:rPr>
                <w:rFonts w:ascii="Arial" w:hAnsi="Arial" w:cs="Arial"/>
                <w:bCs/>
                <w:sz w:val="20"/>
                <w:szCs w:val="20"/>
              </w:rPr>
              <w:t>from</w:t>
            </w:r>
            <w:r w:rsidR="005F7263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Synechron</w:t>
            </w:r>
            <w:bookmarkEnd w:id="0"/>
            <w:r w:rsidR="00D758E8" w:rsidRPr="00AF2ADC">
              <w:rPr>
                <w:rFonts w:ascii="Arial" w:hAnsi="Arial" w:cs="Arial"/>
                <w:bCs/>
                <w:sz w:val="20"/>
                <w:szCs w:val="20"/>
              </w:rPr>
              <w:t xml:space="preserve"> Technology</w:t>
            </w:r>
          </w:p>
        </w:tc>
      </w:tr>
      <w:tr w:rsidR="004B5818" w14:paraId="19CF392F" w14:textId="77777777" w:rsidTr="001D6229">
        <w:trPr>
          <w:trHeight w:val="808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C30AEB0" w14:textId="239B2EB6" w:rsidR="004B5818" w:rsidRDefault="004B5818" w:rsidP="004B5818">
            <w:pPr>
              <w:pStyle w:val="ResumeSectionTitle"/>
            </w:pPr>
            <w:r>
              <w:t>Certificates:</w:t>
            </w:r>
          </w:p>
        </w:tc>
        <w:tc>
          <w:tcPr>
            <w:tcW w:w="8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3FF5" w14:textId="2FC60875" w:rsidR="004B5818" w:rsidRPr="00F00752" w:rsidRDefault="0018412B" w:rsidP="00F00752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F0075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Angular Level 3</w:t>
              </w:r>
            </w:hyperlink>
            <w:r w:rsidR="00B47B4A" w:rsidRPr="00F00752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hyperlink r:id="rId11" w:history="1">
              <w:r w:rsidR="000F3B9F" w:rsidRPr="00F0075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 xml:space="preserve">Angular </w:t>
              </w:r>
              <w:r w:rsidRPr="00F0075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Level 2</w:t>
              </w:r>
            </w:hyperlink>
          </w:p>
          <w:p w14:paraId="42AA496A" w14:textId="5B3F2B19" w:rsidR="004B5818" w:rsidRPr="00F00752" w:rsidRDefault="0018412B" w:rsidP="00F00752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hyperlink r:id="rId12" w:history="1">
              <w:r w:rsidRPr="00F0075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Pluralsight Skill IQs</w:t>
              </w:r>
            </w:hyperlink>
            <w:r w:rsidR="00B47B4A" w:rsidRPr="00F00752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hyperlink r:id="rId13" w:history="1">
              <w:r w:rsidRPr="00F00752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Harappa Young Leaders Program</w:t>
              </w:r>
            </w:hyperlink>
            <w:r w:rsidR="004B5818" w:rsidRPr="00F0075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602F7" w14:paraId="774299B2" w14:textId="77777777" w:rsidTr="001D6229">
        <w:trPr>
          <w:trHeight w:val="808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DB7CCC8" w14:textId="30F4264E" w:rsidR="00A602F7" w:rsidRDefault="00A602F7" w:rsidP="00A602F7">
            <w:pPr>
              <w:pStyle w:val="ResumeSectionTitle"/>
            </w:pPr>
            <w:r>
              <w:t>Education:</w:t>
            </w:r>
          </w:p>
        </w:tc>
        <w:tc>
          <w:tcPr>
            <w:tcW w:w="8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3DA7" w14:textId="4DA10B44" w:rsidR="00A602F7" w:rsidRPr="00233E9A" w:rsidRDefault="00A602F7" w:rsidP="00233E9A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sz w:val="20"/>
                <w:szCs w:val="20"/>
              </w:rPr>
            </w:pPr>
            <w:r w:rsidRPr="00233E9A">
              <w:rPr>
                <w:rFonts w:ascii="Arial" w:hAnsi="Arial" w:cs="Arial"/>
                <w:bCs/>
                <w:sz w:val="20"/>
                <w:szCs w:val="20"/>
              </w:rPr>
              <w:t>Master of Computer Applications</w:t>
            </w:r>
            <w:r w:rsidR="00792E0F">
              <w:rPr>
                <w:rFonts w:ascii="Arial" w:hAnsi="Arial" w:cs="Arial"/>
                <w:bCs/>
                <w:sz w:val="20"/>
                <w:szCs w:val="20"/>
              </w:rPr>
              <w:t xml:space="preserve"> (MCA)</w:t>
            </w:r>
            <w:r w:rsidRPr="00233E9A">
              <w:rPr>
                <w:rFonts w:ascii="Arial" w:hAnsi="Arial" w:cs="Arial"/>
                <w:bCs/>
                <w:sz w:val="20"/>
                <w:szCs w:val="20"/>
              </w:rPr>
              <w:t>, Pune University</w:t>
            </w:r>
            <w:r w:rsidRPr="00233E9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33E9A">
              <w:rPr>
                <w:rFonts w:ascii="Arial" w:hAnsi="Arial" w:cs="Arial"/>
                <w:sz w:val="20"/>
                <w:szCs w:val="20"/>
              </w:rPr>
              <w:t>(2009-2012)</w:t>
            </w:r>
          </w:p>
          <w:p w14:paraId="0F38207A" w14:textId="4A6458DA" w:rsidR="00233E9A" w:rsidRPr="00233E9A" w:rsidRDefault="00A602F7" w:rsidP="00233E9A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sz w:val="20"/>
                <w:szCs w:val="20"/>
              </w:rPr>
            </w:pPr>
            <w:r w:rsidRPr="00233E9A">
              <w:rPr>
                <w:rFonts w:ascii="Arial" w:hAnsi="Arial" w:cs="Arial"/>
                <w:bCs/>
                <w:sz w:val="20"/>
                <w:szCs w:val="20"/>
              </w:rPr>
              <w:t>Bachelor of Computer Applications</w:t>
            </w:r>
            <w:r w:rsidR="00792E0F">
              <w:rPr>
                <w:rFonts w:ascii="Arial" w:hAnsi="Arial" w:cs="Arial"/>
                <w:bCs/>
                <w:sz w:val="20"/>
                <w:szCs w:val="20"/>
              </w:rPr>
              <w:t xml:space="preserve"> (BCA)</w:t>
            </w:r>
            <w:r w:rsidRPr="00233E9A">
              <w:rPr>
                <w:rFonts w:ascii="Arial" w:hAnsi="Arial" w:cs="Arial"/>
                <w:bCs/>
                <w:sz w:val="20"/>
                <w:szCs w:val="20"/>
              </w:rPr>
              <w:t>, Meerut University</w:t>
            </w:r>
            <w:r w:rsidRPr="00233E9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33E9A">
              <w:rPr>
                <w:rFonts w:ascii="Arial" w:hAnsi="Arial" w:cs="Arial"/>
                <w:sz w:val="20"/>
                <w:szCs w:val="20"/>
              </w:rPr>
              <w:t xml:space="preserve">(2006-2009) </w:t>
            </w:r>
          </w:p>
        </w:tc>
      </w:tr>
      <w:tr w:rsidR="00A602F7" w14:paraId="31124A63" w14:textId="77777777" w:rsidTr="001D6229">
        <w:trPr>
          <w:trHeight w:val="1236"/>
        </w:trPr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58D5465" w14:textId="3D9210BC" w:rsidR="00A602F7" w:rsidRDefault="00A602F7" w:rsidP="00A602F7">
            <w:pPr>
              <w:pStyle w:val="ResumeSectionTitle"/>
            </w:pPr>
            <w:r>
              <w:t>Interests:</w:t>
            </w:r>
          </w:p>
        </w:tc>
        <w:tc>
          <w:tcPr>
            <w:tcW w:w="8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45AA" w14:textId="77777777" w:rsidR="003D79EB" w:rsidRPr="003D79EB" w:rsidRDefault="003D79EB" w:rsidP="003D79EB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sz w:val="20"/>
                <w:szCs w:val="20"/>
              </w:rPr>
            </w:pPr>
            <w:r w:rsidRPr="003D79EB">
              <w:rPr>
                <w:rFonts w:ascii="Arial" w:hAnsi="Arial" w:cs="Arial"/>
                <w:bCs/>
                <w:sz w:val="20"/>
                <w:szCs w:val="20"/>
              </w:rPr>
              <w:t xml:space="preserve">Contributing to personal projects on </w:t>
            </w:r>
            <w:hyperlink r:id="rId14" w:history="1">
              <w:r w:rsidRPr="003D79EB">
                <w:rPr>
                  <w:rStyle w:val="Hyperlink"/>
                  <w:rFonts w:ascii="Arial" w:hAnsi="Arial" w:cs="Arial"/>
                  <w:bCs/>
                  <w:sz w:val="20"/>
                  <w:szCs w:val="20"/>
                </w:rPr>
                <w:t>GitHub</w:t>
              </w:r>
            </w:hyperlink>
          </w:p>
          <w:p w14:paraId="59513AEF" w14:textId="77777777" w:rsidR="003D79EB" w:rsidRPr="003D79EB" w:rsidRDefault="003D79EB" w:rsidP="003D79EB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sz w:val="20"/>
                <w:szCs w:val="20"/>
              </w:rPr>
            </w:pPr>
            <w:r w:rsidRPr="003D79EB">
              <w:rPr>
                <w:rFonts w:ascii="Arial" w:hAnsi="Arial" w:cs="Arial"/>
                <w:sz w:val="20"/>
                <w:szCs w:val="20"/>
              </w:rPr>
              <w:t xml:space="preserve">Writing blogs on </w:t>
            </w:r>
            <w:hyperlink r:id="rId15" w:history="1">
              <w:r w:rsidRPr="003D79EB">
                <w:rPr>
                  <w:rStyle w:val="Hyperlink"/>
                  <w:rFonts w:ascii="Arial" w:hAnsi="Arial" w:cs="Arial"/>
                  <w:sz w:val="20"/>
                  <w:szCs w:val="20"/>
                </w:rPr>
                <w:t>Medium</w:t>
              </w:r>
            </w:hyperlink>
            <w:r w:rsidRPr="003D79EB">
              <w:rPr>
                <w:rFonts w:ascii="Arial" w:hAnsi="Arial" w:cs="Arial"/>
                <w:sz w:val="20"/>
                <w:szCs w:val="20"/>
              </w:rPr>
              <w:t xml:space="preserve"> and participating in technical meetups</w:t>
            </w:r>
          </w:p>
          <w:p w14:paraId="7424565E" w14:textId="1C4EDB29" w:rsidR="00A602F7" w:rsidRPr="003D79EB" w:rsidRDefault="003D79EB" w:rsidP="003D79EB">
            <w:pPr>
              <w:pStyle w:val="ListParagraph"/>
              <w:numPr>
                <w:ilvl w:val="0"/>
                <w:numId w:val="22"/>
              </w:numPr>
              <w:spacing w:before="8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3D79EB">
              <w:rPr>
                <w:rFonts w:ascii="Arial" w:hAnsi="Arial" w:cs="Arial"/>
                <w:sz w:val="20"/>
                <w:szCs w:val="20"/>
              </w:rPr>
              <w:t>Staying updated with tech trends through trainings, books, blogs, and newsletters</w:t>
            </w:r>
          </w:p>
        </w:tc>
      </w:tr>
    </w:tbl>
    <w:p w14:paraId="2A5D3A2B" w14:textId="77777777" w:rsidR="003A218D" w:rsidRDefault="003A218D" w:rsidP="00D44691"/>
    <w:p w14:paraId="0C16D10B" w14:textId="77777777" w:rsidR="008E0FFC" w:rsidRDefault="008E0FFC" w:rsidP="00D44691"/>
    <w:p w14:paraId="564F3B4A" w14:textId="77777777" w:rsidR="008E0FFC" w:rsidRDefault="008E0FFC" w:rsidP="00D44691"/>
    <w:p w14:paraId="4C697DE6" w14:textId="03D6DC76" w:rsidR="008E0FFC" w:rsidRDefault="008E0FFC" w:rsidP="00D44691">
      <w:r w:rsidRPr="008E0FFC">
        <w:t>**Current Skills Set -** Angular, Angular Material, TypeScript, JavaScript, Jasmine/Karma, CSS, SASS / LESS, HTML5, SQL, Cypress, Node.js, Express, RESTful APIs, Web Accessibility, Web Performance Optimization, NPM, Git</w:t>
      </w:r>
    </w:p>
    <w:sectPr w:rsidR="008E0FFC" w:rsidSect="009000BC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238" w:right="994" w:bottom="547" w:left="806" w:header="446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CC43F" w14:textId="77777777" w:rsidR="008E721D" w:rsidRDefault="008E721D">
      <w:r>
        <w:separator/>
      </w:r>
    </w:p>
  </w:endnote>
  <w:endnote w:type="continuationSeparator" w:id="0">
    <w:p w14:paraId="4511FBE0" w14:textId="77777777" w:rsidR="008E721D" w:rsidRDefault="008E7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7B68" w14:textId="30A3A1A0" w:rsidR="00650F91" w:rsidRDefault="00650F91" w:rsidP="00B248D0">
    <w:pPr>
      <w:pStyle w:val="Footer"/>
      <w:tabs>
        <w:tab w:val="clear" w:pos="6840"/>
        <w:tab w:val="right" w:pos="10260"/>
      </w:tabs>
      <w:ind w:left="0"/>
    </w:pPr>
    <w:r>
      <w:tab/>
      <w:t xml:space="preserve">Page </w:t>
    </w:r>
    <w:r>
      <w:rPr>
        <w:b w:val="0"/>
      </w:rPr>
      <w:fldChar w:fldCharType="begin"/>
    </w:r>
    <w:r>
      <w:instrText xml:space="preserve"> PAGE  \* Arabic  \* MERGEFORMAT </w:instrText>
    </w:r>
    <w:r>
      <w:rPr>
        <w:b w:val="0"/>
      </w:rPr>
      <w:fldChar w:fldCharType="separate"/>
    </w:r>
    <w:r w:rsidR="004966E8">
      <w:rPr>
        <w:noProof/>
      </w:rPr>
      <w:t>4</w:t>
    </w:r>
    <w:r>
      <w:rPr>
        <w:b w:val="0"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4966E8">
      <w:rPr>
        <w:noProof/>
      </w:rPr>
      <w:t>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8106" w14:textId="52C5C560" w:rsidR="00650F91" w:rsidRDefault="00650F91" w:rsidP="00B248D0">
    <w:pPr>
      <w:pStyle w:val="Footer"/>
      <w:tabs>
        <w:tab w:val="clear" w:pos="6840"/>
        <w:tab w:val="right" w:pos="10260"/>
      </w:tabs>
      <w:ind w:left="0"/>
    </w:pPr>
    <w:r>
      <w:tab/>
      <w:t xml:space="preserve">Page </w:t>
    </w:r>
    <w:r>
      <w:rPr>
        <w:b w:val="0"/>
      </w:rPr>
      <w:fldChar w:fldCharType="begin"/>
    </w:r>
    <w:r>
      <w:instrText xml:space="preserve"> PAGE  \* Arabic  \* MERGEFORMAT </w:instrText>
    </w:r>
    <w:r>
      <w:rPr>
        <w:b w:val="0"/>
      </w:rPr>
      <w:fldChar w:fldCharType="separate"/>
    </w:r>
    <w:r w:rsidR="004966E8">
      <w:rPr>
        <w:noProof/>
      </w:rPr>
      <w:t>1</w:t>
    </w:r>
    <w:r>
      <w:rPr>
        <w:b w:val="0"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4966E8">
      <w:rPr>
        <w:noProof/>
      </w:rPr>
      <w:t>4</w:t>
    </w:r>
    <w:r>
      <w:rPr>
        <w:noProof/>
      </w:rPr>
      <w:fldChar w:fldCharType="end"/>
    </w:r>
  </w:p>
  <w:p w14:paraId="7DCB8616" w14:textId="77777777" w:rsidR="00650F91" w:rsidRDefault="00650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FCB0" w14:textId="77777777" w:rsidR="008E721D" w:rsidRDefault="008E721D">
      <w:r>
        <w:separator/>
      </w:r>
    </w:p>
  </w:footnote>
  <w:footnote w:type="continuationSeparator" w:id="0">
    <w:p w14:paraId="5E586597" w14:textId="77777777" w:rsidR="008E721D" w:rsidRDefault="008E7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D0F5" w14:textId="5073CA75" w:rsidR="00650F91" w:rsidRPr="00E24B68" w:rsidRDefault="00535344" w:rsidP="00994526">
    <w:pPr>
      <w:pStyle w:val="ResumeContactInf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2AD954" wp14:editId="16B8599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0510"/>
              <wp:effectExtent l="0" t="0" r="0" b="15240"/>
              <wp:wrapNone/>
              <wp:docPr id="1" name="MSIPCMf40d45708b32b880b88e9060" descr="{&quot;HashCode&quot;:-1601822747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2991DC" w14:textId="5928375C" w:rsidR="00535344" w:rsidRPr="00535344" w:rsidRDefault="00535344" w:rsidP="00535344">
                          <w:pPr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AD954" id="_x0000_t202" coordsize="21600,21600" o:spt="202" path="m,l,21600r21600,l21600,xe">
              <v:stroke joinstyle="miter"/>
              <v:path gradientshapeok="t" o:connecttype="rect"/>
            </v:shapetype>
            <v:shape id="MSIPCMf40d45708b32b880b88e9060" o:spid="_x0000_s1026" type="#_x0000_t202" alt="{&quot;HashCode&quot;:-1601822747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" o:allowincell="f" filled="f" stroked="f" strokeweight=".5pt">
              <v:textbox inset="20pt,0,,0">
                <w:txbxContent>
                  <w:p w14:paraId="442991DC" w14:textId="5928375C" w:rsidR="00535344" w:rsidRPr="00535344" w:rsidRDefault="00535344" w:rsidP="00535344">
                    <w:pPr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650F91" w:rsidRPr="005671CB">
      <w:tab/>
    </w:r>
    <w:r w:rsidR="00650F91" w:rsidRPr="005671CB">
      <w:tab/>
    </w:r>
  </w:p>
  <w:p w14:paraId="1DD44ACE" w14:textId="77777777" w:rsidR="00650F91" w:rsidRPr="000A7311" w:rsidRDefault="00650F91" w:rsidP="00C718E7">
    <w:pPr>
      <w:tabs>
        <w:tab w:val="left" w:pos="504"/>
        <w:tab w:val="left" w:pos="1008"/>
        <w:tab w:val="left" w:pos="1512"/>
        <w:tab w:val="left" w:pos="2016"/>
        <w:tab w:val="right" w:pos="9360"/>
      </w:tabs>
      <w:contextualSpacing/>
      <w:jc w:val="center"/>
      <w:rPr>
        <w:rFonts w:ascii="Arial Bold" w:eastAsia="Arial" w:hAnsi="Arial Bold" w:cs="Arial"/>
        <w:b/>
        <w:smallCaps/>
        <w:color w:val="000000"/>
        <w:sz w:val="36"/>
        <w:szCs w:val="36"/>
      </w:rPr>
    </w:pPr>
    <w:r>
      <w:rPr>
        <w:rFonts w:ascii="Arial Bold" w:eastAsia="Arial" w:hAnsi="Arial Bold" w:cs="Arial"/>
        <w:b/>
        <w:smallCaps/>
        <w:color w:val="000000"/>
        <w:sz w:val="36"/>
        <w:szCs w:val="36"/>
      </w:rPr>
      <w:t>Himanshu Goel</w:t>
    </w:r>
  </w:p>
  <w:p w14:paraId="744687CA" w14:textId="77777777" w:rsidR="00650F91" w:rsidRPr="00994526" w:rsidRDefault="00650F91" w:rsidP="00994526">
    <w:pPr>
      <w:pStyle w:val="ResumeContactInfo"/>
      <w:rPr>
        <w:rFonts w:eastAsia="Arial"/>
        <w:sz w:val="6"/>
        <w:szCs w:val="6"/>
      </w:rPr>
    </w:pPr>
    <w:r>
      <w:t>+91.8421318246</w:t>
    </w:r>
    <w:r w:rsidRPr="005671CB">
      <w:tab/>
    </w:r>
    <w:r w:rsidRPr="005671CB">
      <w:tab/>
    </w:r>
    <w:r>
      <w:t>himanshu.goel.mca</w:t>
    </w:r>
    <w:r w:rsidRPr="005671CB">
      <w:t>@</w:t>
    </w:r>
    <w:r>
      <w:t>gmail</w:t>
    </w:r>
    <w:r w:rsidRPr="005671CB">
      <w:t>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03E2" w14:textId="50F6D562" w:rsidR="00650F91" w:rsidRPr="00F517A4" w:rsidRDefault="00535344" w:rsidP="00994526">
    <w:pPr>
      <w:pStyle w:val="ResumeContactInfo"/>
      <w:rPr>
        <w:rFonts w:eastAsia="Arial"/>
      </w:rPr>
    </w:pPr>
    <w:r>
      <w:rPr>
        <w:rFonts w:eastAsia="Arial"/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A504DAE" wp14:editId="4060434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0510"/>
              <wp:effectExtent l="0" t="0" r="0" b="15240"/>
              <wp:wrapNone/>
              <wp:docPr id="2" name="MSIPCMbd264ed68b3ac9f679affc77" descr="{&quot;HashCode&quot;:-1601822747,&quot;Height&quot;:792.0,&quot;Width&quot;:612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DF3CCC" w14:textId="76E0A60D" w:rsidR="00535344" w:rsidRPr="00535344" w:rsidRDefault="00535344" w:rsidP="00535344">
                          <w:pPr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04DAE" id="_x0000_t202" coordsize="21600,21600" o:spt="202" path="m,l,21600r21600,l21600,xe">
              <v:stroke joinstyle="miter"/>
              <v:path gradientshapeok="t" o:connecttype="rect"/>
            </v:shapetype>
            <v:shape id="MSIPCMbd264ed68b3ac9f679affc77" o:spid="_x0000_s1027" type="#_x0000_t202" alt="{&quot;HashCode&quot;:-1601822747,&quot;Height&quot;:792.0,&quot;Width&quot;:612.0,&quot;Placement&quot;:&quot;Header&quot;,&quot;Index&quot;:&quot;FirstPage&quot;,&quot;Section&quot;:1,&quot;Top&quot;:0.0,&quot;Left&quot;:0.0}" style="position:absolute;left:0;text-align:left;margin-left:0;margin-top:15pt;width:612pt;height:21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" o:allowincell="f" filled="f" stroked="f" strokeweight=".5pt">
              <v:textbox inset="20pt,0,,0">
                <w:txbxContent>
                  <w:p w14:paraId="21DF3CCC" w14:textId="76E0A60D" w:rsidR="00535344" w:rsidRPr="00535344" w:rsidRDefault="00535344" w:rsidP="00535344">
                    <w:pPr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CDAB6E4" w14:textId="77777777" w:rsidR="00650F91" w:rsidRDefault="00650F91" w:rsidP="00281BC4">
    <w:pPr>
      <w:pStyle w:val="ResumeName"/>
      <w:spacing w:after="0"/>
      <w:rPr>
        <w:rFonts w:eastAsia="Arial"/>
      </w:rPr>
    </w:pPr>
    <w:r>
      <w:rPr>
        <w:rFonts w:eastAsia="Arial"/>
      </w:rPr>
      <w:t>Himanshu Goel</w:t>
    </w:r>
  </w:p>
  <w:p w14:paraId="5DA70EBC" w14:textId="77777777" w:rsidR="00650F91" w:rsidRPr="00FB73A2" w:rsidRDefault="00650F91" w:rsidP="00994526">
    <w:pPr>
      <w:pStyle w:val="ResumeContactInfo"/>
      <w:rPr>
        <w:rFonts w:eastAsia="Arial"/>
        <w:sz w:val="6"/>
        <w:szCs w:val="6"/>
      </w:rPr>
    </w:pPr>
    <w:r>
      <w:t>+91.8421318246</w:t>
    </w:r>
    <w:r w:rsidRPr="005671CB">
      <w:tab/>
    </w:r>
    <w:r w:rsidRPr="005671CB">
      <w:tab/>
    </w:r>
    <w:bookmarkStart w:id="1" w:name="OLE_LINK1"/>
    <w:bookmarkStart w:id="2" w:name="OLE_LINK2"/>
    <w:r>
      <w:t>himanshu.goel.mca</w:t>
    </w:r>
    <w:r w:rsidRPr="005671CB">
      <w:t>@</w:t>
    </w:r>
    <w:r>
      <w:t>gmail</w:t>
    </w:r>
    <w:r w:rsidRPr="005671CB">
      <w:t>.com</w:t>
    </w:r>
    <w:bookmarkEnd w:id="1"/>
    <w:bookmarkEnd w:id="2"/>
  </w:p>
  <w:p w14:paraId="6CED2E31" w14:textId="5F999221" w:rsidR="00650F91" w:rsidRDefault="00650F91" w:rsidP="00FB73A2">
    <w:pPr>
      <w:pStyle w:val="ResumeHeadline"/>
      <w:tabs>
        <w:tab w:val="center" w:pos="5220"/>
        <w:tab w:val="left" w:pos="9068"/>
      </w:tabs>
      <w:spacing w:before="60" w:after="0"/>
      <w:jc w:val="left"/>
    </w:pPr>
    <w:r>
      <w:tab/>
    </w:r>
    <w:r w:rsidR="008F3EFD">
      <w:t>A</w:t>
    </w:r>
    <w:r w:rsidR="00A36C9D">
      <w:t>rchitect | Full Stack | Angular Expert Certified</w:t>
    </w:r>
    <w:r w:rsidR="00820C1F">
      <w:rPr>
        <w:rFonts w:ascii="Segoe UI Emoji" w:hAnsi="Segoe UI Emoji" w:cs="Segoe UI Emoji"/>
      </w:rPr>
      <w:t xml:space="preserve">⭐ </w:t>
    </w:r>
    <w:r w:rsidR="00A36C9D">
      <w:t xml:space="preserve">| </w:t>
    </w:r>
    <w:r w:rsidR="008F45B6" w:rsidRPr="008F45B6">
      <w:t>ngDelhi Mentor</w:t>
    </w:r>
  </w:p>
  <w:p w14:paraId="6211FD38" w14:textId="77777777" w:rsidR="00650F91" w:rsidRPr="005671CB" w:rsidRDefault="00650F91" w:rsidP="005671CB">
    <w:pPr>
      <w:pStyle w:val="ResumeHeadline"/>
      <w:tabs>
        <w:tab w:val="center" w:pos="5220"/>
        <w:tab w:val="left" w:pos="9068"/>
      </w:tabs>
      <w:spacing w:before="0" w:after="0"/>
      <w:jc w:val="left"/>
      <w:rPr>
        <w:sz w:val="8"/>
        <w:szCs w:val="8"/>
      </w:rPr>
    </w:pPr>
    <w:r w:rsidRPr="005671CB">
      <w:rPr>
        <w:sz w:val="8"/>
        <w:szCs w:val="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C5F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596A19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67AC3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2B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DFE1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4A33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2E4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E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683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C6B1B50"/>
    <w:multiLevelType w:val="hybridMultilevel"/>
    <w:tmpl w:val="F6D840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13C7B"/>
    <w:multiLevelType w:val="hybridMultilevel"/>
    <w:tmpl w:val="F612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E3C94"/>
    <w:multiLevelType w:val="hybridMultilevel"/>
    <w:tmpl w:val="6E285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A48AA"/>
    <w:multiLevelType w:val="hybridMultilevel"/>
    <w:tmpl w:val="BCB64160"/>
    <w:lvl w:ilvl="0" w:tplc="8940DF62">
      <w:start w:val="1"/>
      <w:numFmt w:val="bullet"/>
      <w:pStyle w:val="Bulletedtex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A6527F"/>
    <w:multiLevelType w:val="hybridMultilevel"/>
    <w:tmpl w:val="E052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31C37"/>
    <w:multiLevelType w:val="hybridMultilevel"/>
    <w:tmpl w:val="1FF419CE"/>
    <w:lvl w:ilvl="0" w:tplc="0AEC39DE">
      <w:start w:val="1"/>
      <w:numFmt w:val="bullet"/>
      <w:pStyle w:val="ListBullet"/>
      <w:lvlText w:val=""/>
      <w:lvlJc w:val="left"/>
      <w:pPr>
        <w:tabs>
          <w:tab w:val="num" w:pos="216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C37F2"/>
    <w:multiLevelType w:val="hybridMultilevel"/>
    <w:tmpl w:val="0F8821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F1036"/>
    <w:multiLevelType w:val="hybridMultilevel"/>
    <w:tmpl w:val="D4E6FC08"/>
    <w:lvl w:ilvl="0" w:tplc="67965022">
      <w:start w:val="1"/>
      <w:numFmt w:val="bullet"/>
      <w:pStyle w:val="ResumeBulletsCoreComp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3B2586"/>
    <w:multiLevelType w:val="hybridMultilevel"/>
    <w:tmpl w:val="A4248D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61A36"/>
    <w:multiLevelType w:val="hybridMultilevel"/>
    <w:tmpl w:val="9DFA0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297D18"/>
    <w:multiLevelType w:val="hybridMultilevel"/>
    <w:tmpl w:val="CCB033D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D44C4"/>
    <w:multiLevelType w:val="hybridMultilevel"/>
    <w:tmpl w:val="B764007E"/>
    <w:lvl w:ilvl="0" w:tplc="8252FFDA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C73CC2"/>
    <w:multiLevelType w:val="hybridMultilevel"/>
    <w:tmpl w:val="3684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524291">
    <w:abstractNumId w:val="12"/>
  </w:num>
  <w:num w:numId="2" w16cid:durableId="1283342752">
    <w:abstractNumId w:val="16"/>
  </w:num>
  <w:num w:numId="3" w16cid:durableId="722798675">
    <w:abstractNumId w:val="14"/>
  </w:num>
  <w:num w:numId="4" w16cid:durableId="1748072936">
    <w:abstractNumId w:val="20"/>
  </w:num>
  <w:num w:numId="5" w16cid:durableId="1975475965">
    <w:abstractNumId w:val="17"/>
  </w:num>
  <w:num w:numId="6" w16cid:durableId="578714094">
    <w:abstractNumId w:val="15"/>
  </w:num>
  <w:num w:numId="7" w16cid:durableId="942879100">
    <w:abstractNumId w:val="19"/>
  </w:num>
  <w:num w:numId="8" w16cid:durableId="1095173089">
    <w:abstractNumId w:val="7"/>
  </w:num>
  <w:num w:numId="9" w16cid:durableId="236600132">
    <w:abstractNumId w:val="6"/>
  </w:num>
  <w:num w:numId="10" w16cid:durableId="1764716288">
    <w:abstractNumId w:val="5"/>
  </w:num>
  <w:num w:numId="11" w16cid:durableId="903028508">
    <w:abstractNumId w:val="4"/>
  </w:num>
  <w:num w:numId="12" w16cid:durableId="312873929">
    <w:abstractNumId w:val="8"/>
  </w:num>
  <w:num w:numId="13" w16cid:durableId="1471560908">
    <w:abstractNumId w:val="3"/>
  </w:num>
  <w:num w:numId="14" w16cid:durableId="1502239969">
    <w:abstractNumId w:val="2"/>
  </w:num>
  <w:num w:numId="15" w16cid:durableId="1546988348">
    <w:abstractNumId w:val="1"/>
  </w:num>
  <w:num w:numId="16" w16cid:durableId="433137091">
    <w:abstractNumId w:val="0"/>
  </w:num>
  <w:num w:numId="17" w16cid:durableId="1384518637">
    <w:abstractNumId w:val="11"/>
  </w:num>
  <w:num w:numId="18" w16cid:durableId="179321650">
    <w:abstractNumId w:val="9"/>
  </w:num>
  <w:num w:numId="19" w16cid:durableId="712117594">
    <w:abstractNumId w:val="21"/>
  </w:num>
  <w:num w:numId="20" w16cid:durableId="1979261302">
    <w:abstractNumId w:val="10"/>
  </w:num>
  <w:num w:numId="21" w16cid:durableId="1894152188">
    <w:abstractNumId w:val="18"/>
  </w:num>
  <w:num w:numId="22" w16cid:durableId="1794706957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embedSystemFonts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Date" w:val="0"/>
    <w:docVar w:name="SWDocIDLayout" w:val="10000"/>
    <w:docVar w:name="SWDocIDLocation" w:val="0"/>
  </w:docVars>
  <w:rsids>
    <w:rsidRoot w:val="008236BD"/>
    <w:rsid w:val="0000127F"/>
    <w:rsid w:val="000034AA"/>
    <w:rsid w:val="00003617"/>
    <w:rsid w:val="0000504D"/>
    <w:rsid w:val="00005833"/>
    <w:rsid w:val="00005E3A"/>
    <w:rsid w:val="000075C1"/>
    <w:rsid w:val="00007A25"/>
    <w:rsid w:val="0001112B"/>
    <w:rsid w:val="00012A42"/>
    <w:rsid w:val="000142BC"/>
    <w:rsid w:val="0001433B"/>
    <w:rsid w:val="000143A5"/>
    <w:rsid w:val="00014518"/>
    <w:rsid w:val="00017C64"/>
    <w:rsid w:val="00021F01"/>
    <w:rsid w:val="000277AE"/>
    <w:rsid w:val="00033117"/>
    <w:rsid w:val="0003316C"/>
    <w:rsid w:val="000365D5"/>
    <w:rsid w:val="00036F2A"/>
    <w:rsid w:val="00043A7B"/>
    <w:rsid w:val="00044192"/>
    <w:rsid w:val="00050571"/>
    <w:rsid w:val="00051999"/>
    <w:rsid w:val="000519F0"/>
    <w:rsid w:val="00051F68"/>
    <w:rsid w:val="00052E5D"/>
    <w:rsid w:val="00054339"/>
    <w:rsid w:val="000546CF"/>
    <w:rsid w:val="0005529B"/>
    <w:rsid w:val="0005571A"/>
    <w:rsid w:val="000572CF"/>
    <w:rsid w:val="000612F9"/>
    <w:rsid w:val="00061E92"/>
    <w:rsid w:val="0006229B"/>
    <w:rsid w:val="00062482"/>
    <w:rsid w:val="00064B22"/>
    <w:rsid w:val="00066F7D"/>
    <w:rsid w:val="000673E7"/>
    <w:rsid w:val="0007137D"/>
    <w:rsid w:val="0007254A"/>
    <w:rsid w:val="00075C5F"/>
    <w:rsid w:val="00075E77"/>
    <w:rsid w:val="00075F51"/>
    <w:rsid w:val="000764C3"/>
    <w:rsid w:val="000771D9"/>
    <w:rsid w:val="000802BC"/>
    <w:rsid w:val="00080F39"/>
    <w:rsid w:val="0008291A"/>
    <w:rsid w:val="00083B41"/>
    <w:rsid w:val="00083CB3"/>
    <w:rsid w:val="00087044"/>
    <w:rsid w:val="000874CF"/>
    <w:rsid w:val="00087766"/>
    <w:rsid w:val="00087FA2"/>
    <w:rsid w:val="00091C26"/>
    <w:rsid w:val="00092594"/>
    <w:rsid w:val="00092DFA"/>
    <w:rsid w:val="000945E5"/>
    <w:rsid w:val="000952B8"/>
    <w:rsid w:val="0009708F"/>
    <w:rsid w:val="00097127"/>
    <w:rsid w:val="00097310"/>
    <w:rsid w:val="00097B5A"/>
    <w:rsid w:val="000A0A29"/>
    <w:rsid w:val="000A1293"/>
    <w:rsid w:val="000A1731"/>
    <w:rsid w:val="000A2DA3"/>
    <w:rsid w:val="000A4D8C"/>
    <w:rsid w:val="000A5449"/>
    <w:rsid w:val="000A5D95"/>
    <w:rsid w:val="000A5DD5"/>
    <w:rsid w:val="000A7135"/>
    <w:rsid w:val="000A7311"/>
    <w:rsid w:val="000B100A"/>
    <w:rsid w:val="000B1757"/>
    <w:rsid w:val="000B4E94"/>
    <w:rsid w:val="000B55E5"/>
    <w:rsid w:val="000B66EC"/>
    <w:rsid w:val="000B7472"/>
    <w:rsid w:val="000B752B"/>
    <w:rsid w:val="000B7849"/>
    <w:rsid w:val="000C11D7"/>
    <w:rsid w:val="000C184B"/>
    <w:rsid w:val="000C42B6"/>
    <w:rsid w:val="000C66AB"/>
    <w:rsid w:val="000C6F2B"/>
    <w:rsid w:val="000C7C23"/>
    <w:rsid w:val="000D1360"/>
    <w:rsid w:val="000D2CB6"/>
    <w:rsid w:val="000D368A"/>
    <w:rsid w:val="000D567A"/>
    <w:rsid w:val="000D6C35"/>
    <w:rsid w:val="000D7C7E"/>
    <w:rsid w:val="000E0350"/>
    <w:rsid w:val="000E0785"/>
    <w:rsid w:val="000E09DC"/>
    <w:rsid w:val="000E0E20"/>
    <w:rsid w:val="000E2CF3"/>
    <w:rsid w:val="000E30A2"/>
    <w:rsid w:val="000E3940"/>
    <w:rsid w:val="000E44BD"/>
    <w:rsid w:val="000E4F73"/>
    <w:rsid w:val="000E5D12"/>
    <w:rsid w:val="000E5E54"/>
    <w:rsid w:val="000E67CB"/>
    <w:rsid w:val="000E6B37"/>
    <w:rsid w:val="000F02FA"/>
    <w:rsid w:val="000F1BED"/>
    <w:rsid w:val="000F3660"/>
    <w:rsid w:val="000F3B9F"/>
    <w:rsid w:val="000F4A3A"/>
    <w:rsid w:val="000F5010"/>
    <w:rsid w:val="000F6BDF"/>
    <w:rsid w:val="001001B2"/>
    <w:rsid w:val="00100C18"/>
    <w:rsid w:val="00101094"/>
    <w:rsid w:val="001018CD"/>
    <w:rsid w:val="0010225D"/>
    <w:rsid w:val="00107B73"/>
    <w:rsid w:val="001114BF"/>
    <w:rsid w:val="00112F5D"/>
    <w:rsid w:val="00113CAC"/>
    <w:rsid w:val="001161F7"/>
    <w:rsid w:val="00116931"/>
    <w:rsid w:val="00121696"/>
    <w:rsid w:val="00122AEC"/>
    <w:rsid w:val="00122B0B"/>
    <w:rsid w:val="00123CC7"/>
    <w:rsid w:val="00124C09"/>
    <w:rsid w:val="00125EB5"/>
    <w:rsid w:val="00126A94"/>
    <w:rsid w:val="00127103"/>
    <w:rsid w:val="00127AC3"/>
    <w:rsid w:val="00132D59"/>
    <w:rsid w:val="0013321B"/>
    <w:rsid w:val="0013374D"/>
    <w:rsid w:val="00134A18"/>
    <w:rsid w:val="00134F0B"/>
    <w:rsid w:val="0013551A"/>
    <w:rsid w:val="00136F6D"/>
    <w:rsid w:val="00137DF8"/>
    <w:rsid w:val="00140866"/>
    <w:rsid w:val="00141CED"/>
    <w:rsid w:val="00141E14"/>
    <w:rsid w:val="0014384F"/>
    <w:rsid w:val="001466DC"/>
    <w:rsid w:val="00147F0A"/>
    <w:rsid w:val="00147F3E"/>
    <w:rsid w:val="001511A3"/>
    <w:rsid w:val="001518B4"/>
    <w:rsid w:val="00153EA8"/>
    <w:rsid w:val="001550A2"/>
    <w:rsid w:val="001554A0"/>
    <w:rsid w:val="001559A0"/>
    <w:rsid w:val="00156C9F"/>
    <w:rsid w:val="0016081B"/>
    <w:rsid w:val="00160DC8"/>
    <w:rsid w:val="00160EE1"/>
    <w:rsid w:val="0016154B"/>
    <w:rsid w:val="001625FE"/>
    <w:rsid w:val="0016702B"/>
    <w:rsid w:val="00172133"/>
    <w:rsid w:val="00172C0C"/>
    <w:rsid w:val="001755E9"/>
    <w:rsid w:val="001762F5"/>
    <w:rsid w:val="0017676C"/>
    <w:rsid w:val="00176D41"/>
    <w:rsid w:val="00177D15"/>
    <w:rsid w:val="00181351"/>
    <w:rsid w:val="0018210E"/>
    <w:rsid w:val="0018259D"/>
    <w:rsid w:val="0018412B"/>
    <w:rsid w:val="00184F40"/>
    <w:rsid w:val="00186233"/>
    <w:rsid w:val="00190209"/>
    <w:rsid w:val="0019033F"/>
    <w:rsid w:val="00190AA9"/>
    <w:rsid w:val="00191C06"/>
    <w:rsid w:val="00194BBE"/>
    <w:rsid w:val="001951A9"/>
    <w:rsid w:val="001968F6"/>
    <w:rsid w:val="001A0168"/>
    <w:rsid w:val="001A072E"/>
    <w:rsid w:val="001A2BAA"/>
    <w:rsid w:val="001A35FB"/>
    <w:rsid w:val="001A457F"/>
    <w:rsid w:val="001A45FC"/>
    <w:rsid w:val="001A49C6"/>
    <w:rsid w:val="001A769A"/>
    <w:rsid w:val="001A7894"/>
    <w:rsid w:val="001A7DE0"/>
    <w:rsid w:val="001A7F6B"/>
    <w:rsid w:val="001B0278"/>
    <w:rsid w:val="001B1DD3"/>
    <w:rsid w:val="001B2F74"/>
    <w:rsid w:val="001B3160"/>
    <w:rsid w:val="001B3C02"/>
    <w:rsid w:val="001B4C17"/>
    <w:rsid w:val="001B591B"/>
    <w:rsid w:val="001C2C10"/>
    <w:rsid w:val="001C3315"/>
    <w:rsid w:val="001C3971"/>
    <w:rsid w:val="001C425E"/>
    <w:rsid w:val="001C590E"/>
    <w:rsid w:val="001C5A22"/>
    <w:rsid w:val="001C76F1"/>
    <w:rsid w:val="001D114A"/>
    <w:rsid w:val="001D2CA6"/>
    <w:rsid w:val="001D2E00"/>
    <w:rsid w:val="001D6229"/>
    <w:rsid w:val="001D6B03"/>
    <w:rsid w:val="001D7202"/>
    <w:rsid w:val="001E06E0"/>
    <w:rsid w:val="001E0B97"/>
    <w:rsid w:val="001E29C2"/>
    <w:rsid w:val="001E2BB7"/>
    <w:rsid w:val="001E54FF"/>
    <w:rsid w:val="001E7C71"/>
    <w:rsid w:val="001F008B"/>
    <w:rsid w:val="001F1909"/>
    <w:rsid w:val="001F3DC7"/>
    <w:rsid w:val="001F4862"/>
    <w:rsid w:val="001F4AF0"/>
    <w:rsid w:val="00200050"/>
    <w:rsid w:val="002010F3"/>
    <w:rsid w:val="002019E7"/>
    <w:rsid w:val="002028B7"/>
    <w:rsid w:val="002031D0"/>
    <w:rsid w:val="0020386F"/>
    <w:rsid w:val="0020420A"/>
    <w:rsid w:val="002042C9"/>
    <w:rsid w:val="002043D5"/>
    <w:rsid w:val="002052BE"/>
    <w:rsid w:val="00211521"/>
    <w:rsid w:val="00211E21"/>
    <w:rsid w:val="00212FFA"/>
    <w:rsid w:val="002137B1"/>
    <w:rsid w:val="00213811"/>
    <w:rsid w:val="0021600A"/>
    <w:rsid w:val="002162AD"/>
    <w:rsid w:val="00216BB5"/>
    <w:rsid w:val="00217D8B"/>
    <w:rsid w:val="002201E6"/>
    <w:rsid w:val="00220E3F"/>
    <w:rsid w:val="002213AC"/>
    <w:rsid w:val="00221D2F"/>
    <w:rsid w:val="00223133"/>
    <w:rsid w:val="00223699"/>
    <w:rsid w:val="00226F0E"/>
    <w:rsid w:val="00227D60"/>
    <w:rsid w:val="00233943"/>
    <w:rsid w:val="00233E9A"/>
    <w:rsid w:val="00235234"/>
    <w:rsid w:val="002353F1"/>
    <w:rsid w:val="00236603"/>
    <w:rsid w:val="0023722B"/>
    <w:rsid w:val="00237623"/>
    <w:rsid w:val="002412D3"/>
    <w:rsid w:val="002420C7"/>
    <w:rsid w:val="002435DA"/>
    <w:rsid w:val="00244B8B"/>
    <w:rsid w:val="00247511"/>
    <w:rsid w:val="002500DA"/>
    <w:rsid w:val="0025109C"/>
    <w:rsid w:val="00251EA0"/>
    <w:rsid w:val="002551EC"/>
    <w:rsid w:val="0025753E"/>
    <w:rsid w:val="00261118"/>
    <w:rsid w:val="00261609"/>
    <w:rsid w:val="00261727"/>
    <w:rsid w:val="002617A2"/>
    <w:rsid w:val="00261A28"/>
    <w:rsid w:val="00261D8D"/>
    <w:rsid w:val="00262836"/>
    <w:rsid w:val="00263241"/>
    <w:rsid w:val="0026445D"/>
    <w:rsid w:val="00264F40"/>
    <w:rsid w:val="00267398"/>
    <w:rsid w:val="00271599"/>
    <w:rsid w:val="00274599"/>
    <w:rsid w:val="00275238"/>
    <w:rsid w:val="00275B99"/>
    <w:rsid w:val="002764AE"/>
    <w:rsid w:val="00276D2F"/>
    <w:rsid w:val="00277645"/>
    <w:rsid w:val="002778D5"/>
    <w:rsid w:val="0028022A"/>
    <w:rsid w:val="00280885"/>
    <w:rsid w:val="00280AEF"/>
    <w:rsid w:val="00280CA1"/>
    <w:rsid w:val="00280D9F"/>
    <w:rsid w:val="002812F3"/>
    <w:rsid w:val="00281BC4"/>
    <w:rsid w:val="00282EB6"/>
    <w:rsid w:val="0028373A"/>
    <w:rsid w:val="00285AB8"/>
    <w:rsid w:val="00285B12"/>
    <w:rsid w:val="002914CD"/>
    <w:rsid w:val="00293E50"/>
    <w:rsid w:val="00296225"/>
    <w:rsid w:val="002962B0"/>
    <w:rsid w:val="00296919"/>
    <w:rsid w:val="00296BA3"/>
    <w:rsid w:val="002A00AB"/>
    <w:rsid w:val="002A0FF3"/>
    <w:rsid w:val="002A2DA3"/>
    <w:rsid w:val="002A3859"/>
    <w:rsid w:val="002A4112"/>
    <w:rsid w:val="002A634A"/>
    <w:rsid w:val="002A7B0F"/>
    <w:rsid w:val="002B24DE"/>
    <w:rsid w:val="002B286B"/>
    <w:rsid w:val="002B4AB8"/>
    <w:rsid w:val="002B6DB0"/>
    <w:rsid w:val="002C01B3"/>
    <w:rsid w:val="002C1F2F"/>
    <w:rsid w:val="002C219A"/>
    <w:rsid w:val="002C24D7"/>
    <w:rsid w:val="002C4152"/>
    <w:rsid w:val="002C658B"/>
    <w:rsid w:val="002D0433"/>
    <w:rsid w:val="002D1BD9"/>
    <w:rsid w:val="002D3579"/>
    <w:rsid w:val="002D3DA7"/>
    <w:rsid w:val="002E028F"/>
    <w:rsid w:val="002E0D8E"/>
    <w:rsid w:val="002E0F40"/>
    <w:rsid w:val="002E44C8"/>
    <w:rsid w:val="002E5410"/>
    <w:rsid w:val="002F0D12"/>
    <w:rsid w:val="002F0F12"/>
    <w:rsid w:val="002F12D7"/>
    <w:rsid w:val="002F419E"/>
    <w:rsid w:val="002F4D8E"/>
    <w:rsid w:val="002F74D6"/>
    <w:rsid w:val="002F7540"/>
    <w:rsid w:val="002F7E59"/>
    <w:rsid w:val="00300260"/>
    <w:rsid w:val="0030072C"/>
    <w:rsid w:val="00300E5F"/>
    <w:rsid w:val="00300FD8"/>
    <w:rsid w:val="00305428"/>
    <w:rsid w:val="003061E5"/>
    <w:rsid w:val="00307805"/>
    <w:rsid w:val="00307FEA"/>
    <w:rsid w:val="00310709"/>
    <w:rsid w:val="003125E1"/>
    <w:rsid w:val="00312CA2"/>
    <w:rsid w:val="00313445"/>
    <w:rsid w:val="00313A7D"/>
    <w:rsid w:val="0031507E"/>
    <w:rsid w:val="003165DA"/>
    <w:rsid w:val="0031744B"/>
    <w:rsid w:val="003203DB"/>
    <w:rsid w:val="003207F8"/>
    <w:rsid w:val="003211B7"/>
    <w:rsid w:val="00324D1D"/>
    <w:rsid w:val="00324F3B"/>
    <w:rsid w:val="003254C2"/>
    <w:rsid w:val="00325F2A"/>
    <w:rsid w:val="00327032"/>
    <w:rsid w:val="003319A5"/>
    <w:rsid w:val="003330E7"/>
    <w:rsid w:val="00334187"/>
    <w:rsid w:val="00335BB2"/>
    <w:rsid w:val="00335E93"/>
    <w:rsid w:val="0033625E"/>
    <w:rsid w:val="00336BE1"/>
    <w:rsid w:val="00336C32"/>
    <w:rsid w:val="00336CDD"/>
    <w:rsid w:val="00336F79"/>
    <w:rsid w:val="003375F0"/>
    <w:rsid w:val="00337DBF"/>
    <w:rsid w:val="00341839"/>
    <w:rsid w:val="003421B7"/>
    <w:rsid w:val="00343691"/>
    <w:rsid w:val="00343783"/>
    <w:rsid w:val="003438B6"/>
    <w:rsid w:val="00343905"/>
    <w:rsid w:val="00344844"/>
    <w:rsid w:val="00344D06"/>
    <w:rsid w:val="00344E76"/>
    <w:rsid w:val="003456DF"/>
    <w:rsid w:val="00345C8E"/>
    <w:rsid w:val="00346FCA"/>
    <w:rsid w:val="00347A8A"/>
    <w:rsid w:val="00347CCC"/>
    <w:rsid w:val="00350BE6"/>
    <w:rsid w:val="003535CA"/>
    <w:rsid w:val="0035381B"/>
    <w:rsid w:val="0035509B"/>
    <w:rsid w:val="00357F9E"/>
    <w:rsid w:val="0036013E"/>
    <w:rsid w:val="00360C04"/>
    <w:rsid w:val="0036154A"/>
    <w:rsid w:val="00361956"/>
    <w:rsid w:val="00362441"/>
    <w:rsid w:val="00362792"/>
    <w:rsid w:val="003631CE"/>
    <w:rsid w:val="00363928"/>
    <w:rsid w:val="00363FEA"/>
    <w:rsid w:val="00364BC1"/>
    <w:rsid w:val="00364E26"/>
    <w:rsid w:val="00366400"/>
    <w:rsid w:val="003672B6"/>
    <w:rsid w:val="003676BD"/>
    <w:rsid w:val="00367D1A"/>
    <w:rsid w:val="0037004A"/>
    <w:rsid w:val="0037124E"/>
    <w:rsid w:val="00371F1C"/>
    <w:rsid w:val="00372B43"/>
    <w:rsid w:val="00373E9D"/>
    <w:rsid w:val="00374300"/>
    <w:rsid w:val="00381DFB"/>
    <w:rsid w:val="003820D5"/>
    <w:rsid w:val="003845B6"/>
    <w:rsid w:val="00384844"/>
    <w:rsid w:val="00385268"/>
    <w:rsid w:val="00385691"/>
    <w:rsid w:val="00385FD8"/>
    <w:rsid w:val="003871C7"/>
    <w:rsid w:val="00387A80"/>
    <w:rsid w:val="003914F6"/>
    <w:rsid w:val="00391FB5"/>
    <w:rsid w:val="003940E9"/>
    <w:rsid w:val="003A1A48"/>
    <w:rsid w:val="003A1BF1"/>
    <w:rsid w:val="003A218D"/>
    <w:rsid w:val="003A39CE"/>
    <w:rsid w:val="003A3ED7"/>
    <w:rsid w:val="003A4D25"/>
    <w:rsid w:val="003A59CF"/>
    <w:rsid w:val="003B25EC"/>
    <w:rsid w:val="003B2F37"/>
    <w:rsid w:val="003B37D5"/>
    <w:rsid w:val="003B3C5C"/>
    <w:rsid w:val="003B481A"/>
    <w:rsid w:val="003B5405"/>
    <w:rsid w:val="003B58C1"/>
    <w:rsid w:val="003B5DB6"/>
    <w:rsid w:val="003B7571"/>
    <w:rsid w:val="003C14AE"/>
    <w:rsid w:val="003C1852"/>
    <w:rsid w:val="003C1E2E"/>
    <w:rsid w:val="003C2532"/>
    <w:rsid w:val="003C263F"/>
    <w:rsid w:val="003C2E7F"/>
    <w:rsid w:val="003C3A0C"/>
    <w:rsid w:val="003C3B5C"/>
    <w:rsid w:val="003C43A4"/>
    <w:rsid w:val="003C469F"/>
    <w:rsid w:val="003C5F7D"/>
    <w:rsid w:val="003C65B2"/>
    <w:rsid w:val="003C6AAA"/>
    <w:rsid w:val="003C7206"/>
    <w:rsid w:val="003D1C28"/>
    <w:rsid w:val="003D1DF9"/>
    <w:rsid w:val="003D33E3"/>
    <w:rsid w:val="003D39A7"/>
    <w:rsid w:val="003D3CF6"/>
    <w:rsid w:val="003D5386"/>
    <w:rsid w:val="003D54A6"/>
    <w:rsid w:val="003D655B"/>
    <w:rsid w:val="003D740A"/>
    <w:rsid w:val="003D79EB"/>
    <w:rsid w:val="003E264E"/>
    <w:rsid w:val="003E2861"/>
    <w:rsid w:val="003E3448"/>
    <w:rsid w:val="003E41FB"/>
    <w:rsid w:val="003E5710"/>
    <w:rsid w:val="003E5BD7"/>
    <w:rsid w:val="003E5E82"/>
    <w:rsid w:val="003E7CEA"/>
    <w:rsid w:val="003F056C"/>
    <w:rsid w:val="003F099D"/>
    <w:rsid w:val="003F2A0B"/>
    <w:rsid w:val="003F3718"/>
    <w:rsid w:val="003F3C19"/>
    <w:rsid w:val="003F3DF3"/>
    <w:rsid w:val="003F47F9"/>
    <w:rsid w:val="003F5035"/>
    <w:rsid w:val="0040091E"/>
    <w:rsid w:val="00401197"/>
    <w:rsid w:val="00401535"/>
    <w:rsid w:val="0040316A"/>
    <w:rsid w:val="004032AF"/>
    <w:rsid w:val="00403A6D"/>
    <w:rsid w:val="00403DEA"/>
    <w:rsid w:val="004040F7"/>
    <w:rsid w:val="0040440B"/>
    <w:rsid w:val="00405402"/>
    <w:rsid w:val="004059DF"/>
    <w:rsid w:val="00405E43"/>
    <w:rsid w:val="00406087"/>
    <w:rsid w:val="00406D5A"/>
    <w:rsid w:val="00406DE7"/>
    <w:rsid w:val="00407ECE"/>
    <w:rsid w:val="00411524"/>
    <w:rsid w:val="0041154F"/>
    <w:rsid w:val="00411972"/>
    <w:rsid w:val="0041235B"/>
    <w:rsid w:val="00413690"/>
    <w:rsid w:val="004144CE"/>
    <w:rsid w:val="00415AB2"/>
    <w:rsid w:val="004168ED"/>
    <w:rsid w:val="00416A9F"/>
    <w:rsid w:val="00417C46"/>
    <w:rsid w:val="00420A51"/>
    <w:rsid w:val="00422368"/>
    <w:rsid w:val="004226E0"/>
    <w:rsid w:val="00423404"/>
    <w:rsid w:val="00423DBD"/>
    <w:rsid w:val="00424D21"/>
    <w:rsid w:val="00426454"/>
    <w:rsid w:val="00427BA5"/>
    <w:rsid w:val="00430266"/>
    <w:rsid w:val="00430EEF"/>
    <w:rsid w:val="00431BFA"/>
    <w:rsid w:val="00432411"/>
    <w:rsid w:val="00432747"/>
    <w:rsid w:val="004340E6"/>
    <w:rsid w:val="0043472E"/>
    <w:rsid w:val="0043756B"/>
    <w:rsid w:val="00441E44"/>
    <w:rsid w:val="004425C7"/>
    <w:rsid w:val="004428E2"/>
    <w:rsid w:val="00443656"/>
    <w:rsid w:val="0044576E"/>
    <w:rsid w:val="0044666F"/>
    <w:rsid w:val="00451BF0"/>
    <w:rsid w:val="0045220C"/>
    <w:rsid w:val="00453652"/>
    <w:rsid w:val="004543BE"/>
    <w:rsid w:val="00454677"/>
    <w:rsid w:val="004551E6"/>
    <w:rsid w:val="00455A43"/>
    <w:rsid w:val="00455CB8"/>
    <w:rsid w:val="00456AB8"/>
    <w:rsid w:val="00457041"/>
    <w:rsid w:val="00457DA4"/>
    <w:rsid w:val="00457DF8"/>
    <w:rsid w:val="004603DC"/>
    <w:rsid w:val="00461046"/>
    <w:rsid w:val="00461220"/>
    <w:rsid w:val="004619A4"/>
    <w:rsid w:val="004630D2"/>
    <w:rsid w:val="004635F4"/>
    <w:rsid w:val="00464C2D"/>
    <w:rsid w:val="00465355"/>
    <w:rsid w:val="00465B88"/>
    <w:rsid w:val="00470975"/>
    <w:rsid w:val="00470D4B"/>
    <w:rsid w:val="00474D51"/>
    <w:rsid w:val="00475745"/>
    <w:rsid w:val="00483211"/>
    <w:rsid w:val="00485BE8"/>
    <w:rsid w:val="0049311D"/>
    <w:rsid w:val="00493279"/>
    <w:rsid w:val="00493771"/>
    <w:rsid w:val="00493BB0"/>
    <w:rsid w:val="00494403"/>
    <w:rsid w:val="00494867"/>
    <w:rsid w:val="0049518D"/>
    <w:rsid w:val="004957FA"/>
    <w:rsid w:val="004961DF"/>
    <w:rsid w:val="004966E8"/>
    <w:rsid w:val="00496B5E"/>
    <w:rsid w:val="00496CBA"/>
    <w:rsid w:val="00496FA8"/>
    <w:rsid w:val="004970AF"/>
    <w:rsid w:val="004A0215"/>
    <w:rsid w:val="004A03C4"/>
    <w:rsid w:val="004A203D"/>
    <w:rsid w:val="004A4D26"/>
    <w:rsid w:val="004A52AB"/>
    <w:rsid w:val="004A5770"/>
    <w:rsid w:val="004A6D46"/>
    <w:rsid w:val="004B04BF"/>
    <w:rsid w:val="004B112B"/>
    <w:rsid w:val="004B17F7"/>
    <w:rsid w:val="004B2DB1"/>
    <w:rsid w:val="004B5818"/>
    <w:rsid w:val="004B6343"/>
    <w:rsid w:val="004B72EE"/>
    <w:rsid w:val="004B77C4"/>
    <w:rsid w:val="004C0559"/>
    <w:rsid w:val="004C1168"/>
    <w:rsid w:val="004C1EC9"/>
    <w:rsid w:val="004C27A3"/>
    <w:rsid w:val="004C30B4"/>
    <w:rsid w:val="004C555E"/>
    <w:rsid w:val="004C6924"/>
    <w:rsid w:val="004C7449"/>
    <w:rsid w:val="004D0B1F"/>
    <w:rsid w:val="004D0F5F"/>
    <w:rsid w:val="004D3448"/>
    <w:rsid w:val="004D468B"/>
    <w:rsid w:val="004E0654"/>
    <w:rsid w:val="004E2BB2"/>
    <w:rsid w:val="004E3865"/>
    <w:rsid w:val="004E55EB"/>
    <w:rsid w:val="004E7051"/>
    <w:rsid w:val="004E70A7"/>
    <w:rsid w:val="004E72F5"/>
    <w:rsid w:val="004E785F"/>
    <w:rsid w:val="004F01A0"/>
    <w:rsid w:val="004F18F7"/>
    <w:rsid w:val="004F2F62"/>
    <w:rsid w:val="004F471E"/>
    <w:rsid w:val="004F6BBA"/>
    <w:rsid w:val="004F6C6A"/>
    <w:rsid w:val="004F7173"/>
    <w:rsid w:val="004F7921"/>
    <w:rsid w:val="005022DB"/>
    <w:rsid w:val="0050412C"/>
    <w:rsid w:val="005044C2"/>
    <w:rsid w:val="00506CB6"/>
    <w:rsid w:val="00506D0D"/>
    <w:rsid w:val="00507460"/>
    <w:rsid w:val="00510D4A"/>
    <w:rsid w:val="0051139E"/>
    <w:rsid w:val="00512F8E"/>
    <w:rsid w:val="00515EB8"/>
    <w:rsid w:val="005225FE"/>
    <w:rsid w:val="00525D80"/>
    <w:rsid w:val="005306C8"/>
    <w:rsid w:val="0053106B"/>
    <w:rsid w:val="0053322E"/>
    <w:rsid w:val="005334FB"/>
    <w:rsid w:val="00533747"/>
    <w:rsid w:val="00535344"/>
    <w:rsid w:val="00535A03"/>
    <w:rsid w:val="00535A0C"/>
    <w:rsid w:val="00536235"/>
    <w:rsid w:val="0053649D"/>
    <w:rsid w:val="005367EC"/>
    <w:rsid w:val="00536C8B"/>
    <w:rsid w:val="00536E7B"/>
    <w:rsid w:val="00541123"/>
    <w:rsid w:val="00541981"/>
    <w:rsid w:val="00541B9B"/>
    <w:rsid w:val="00542BE8"/>
    <w:rsid w:val="00542FAC"/>
    <w:rsid w:val="00543ACE"/>
    <w:rsid w:val="00544979"/>
    <w:rsid w:val="005472A5"/>
    <w:rsid w:val="00547E79"/>
    <w:rsid w:val="00550AF8"/>
    <w:rsid w:val="0055182A"/>
    <w:rsid w:val="00552123"/>
    <w:rsid w:val="005546C8"/>
    <w:rsid w:val="00554CBE"/>
    <w:rsid w:val="00555D0A"/>
    <w:rsid w:val="00555E08"/>
    <w:rsid w:val="00560765"/>
    <w:rsid w:val="005608A2"/>
    <w:rsid w:val="005624C1"/>
    <w:rsid w:val="005625CB"/>
    <w:rsid w:val="005631FE"/>
    <w:rsid w:val="0056631B"/>
    <w:rsid w:val="00566321"/>
    <w:rsid w:val="005671CB"/>
    <w:rsid w:val="005705B9"/>
    <w:rsid w:val="00572243"/>
    <w:rsid w:val="00574689"/>
    <w:rsid w:val="005747A7"/>
    <w:rsid w:val="00580047"/>
    <w:rsid w:val="00581046"/>
    <w:rsid w:val="00581261"/>
    <w:rsid w:val="00581465"/>
    <w:rsid w:val="00582CB8"/>
    <w:rsid w:val="0058464C"/>
    <w:rsid w:val="005860CE"/>
    <w:rsid w:val="00586EDE"/>
    <w:rsid w:val="00587B83"/>
    <w:rsid w:val="005900D9"/>
    <w:rsid w:val="00590136"/>
    <w:rsid w:val="005906D2"/>
    <w:rsid w:val="005915DF"/>
    <w:rsid w:val="00591E00"/>
    <w:rsid w:val="00592446"/>
    <w:rsid w:val="00592DEA"/>
    <w:rsid w:val="005945B9"/>
    <w:rsid w:val="00594AA6"/>
    <w:rsid w:val="00596061"/>
    <w:rsid w:val="005A01BB"/>
    <w:rsid w:val="005A04B3"/>
    <w:rsid w:val="005A051C"/>
    <w:rsid w:val="005A1E14"/>
    <w:rsid w:val="005A1FEE"/>
    <w:rsid w:val="005A2448"/>
    <w:rsid w:val="005A37D9"/>
    <w:rsid w:val="005A3A35"/>
    <w:rsid w:val="005A4072"/>
    <w:rsid w:val="005A4245"/>
    <w:rsid w:val="005A43C9"/>
    <w:rsid w:val="005A51C8"/>
    <w:rsid w:val="005A6054"/>
    <w:rsid w:val="005B3910"/>
    <w:rsid w:val="005B4ADD"/>
    <w:rsid w:val="005B5D33"/>
    <w:rsid w:val="005B6354"/>
    <w:rsid w:val="005B64DA"/>
    <w:rsid w:val="005B7713"/>
    <w:rsid w:val="005B7909"/>
    <w:rsid w:val="005C1138"/>
    <w:rsid w:val="005C52BD"/>
    <w:rsid w:val="005C6D12"/>
    <w:rsid w:val="005D0300"/>
    <w:rsid w:val="005D120F"/>
    <w:rsid w:val="005D12E9"/>
    <w:rsid w:val="005D2F1C"/>
    <w:rsid w:val="005D4648"/>
    <w:rsid w:val="005D7702"/>
    <w:rsid w:val="005E0BD1"/>
    <w:rsid w:val="005E0E42"/>
    <w:rsid w:val="005E1B08"/>
    <w:rsid w:val="005E3B36"/>
    <w:rsid w:val="005E418B"/>
    <w:rsid w:val="005E5693"/>
    <w:rsid w:val="005E6217"/>
    <w:rsid w:val="005F03E9"/>
    <w:rsid w:val="005F0B4A"/>
    <w:rsid w:val="005F145F"/>
    <w:rsid w:val="005F1CC2"/>
    <w:rsid w:val="005F3FC2"/>
    <w:rsid w:val="005F6155"/>
    <w:rsid w:val="005F682A"/>
    <w:rsid w:val="005F7263"/>
    <w:rsid w:val="006005DD"/>
    <w:rsid w:val="006019E6"/>
    <w:rsid w:val="00602AF7"/>
    <w:rsid w:val="00603183"/>
    <w:rsid w:val="0060384F"/>
    <w:rsid w:val="006048C0"/>
    <w:rsid w:val="00605591"/>
    <w:rsid w:val="006059F3"/>
    <w:rsid w:val="00606B18"/>
    <w:rsid w:val="00606C05"/>
    <w:rsid w:val="00607E39"/>
    <w:rsid w:val="0061061C"/>
    <w:rsid w:val="0061134E"/>
    <w:rsid w:val="00611D29"/>
    <w:rsid w:val="00612AFB"/>
    <w:rsid w:val="00612EBA"/>
    <w:rsid w:val="00615D9D"/>
    <w:rsid w:val="006169CD"/>
    <w:rsid w:val="00616B90"/>
    <w:rsid w:val="00617F94"/>
    <w:rsid w:val="0062015B"/>
    <w:rsid w:val="006244A8"/>
    <w:rsid w:val="00625129"/>
    <w:rsid w:val="0062593E"/>
    <w:rsid w:val="006276DC"/>
    <w:rsid w:val="00630E40"/>
    <w:rsid w:val="00631E7F"/>
    <w:rsid w:val="0063288B"/>
    <w:rsid w:val="00632FE6"/>
    <w:rsid w:val="00633405"/>
    <w:rsid w:val="00633C07"/>
    <w:rsid w:val="00633FD8"/>
    <w:rsid w:val="006379E0"/>
    <w:rsid w:val="00640430"/>
    <w:rsid w:val="00640D71"/>
    <w:rsid w:val="0064113D"/>
    <w:rsid w:val="00641793"/>
    <w:rsid w:val="00641B75"/>
    <w:rsid w:val="00642A11"/>
    <w:rsid w:val="006436BD"/>
    <w:rsid w:val="006451E8"/>
    <w:rsid w:val="00645E9C"/>
    <w:rsid w:val="006470D9"/>
    <w:rsid w:val="00650F91"/>
    <w:rsid w:val="006512F2"/>
    <w:rsid w:val="00651DDC"/>
    <w:rsid w:val="00652342"/>
    <w:rsid w:val="006543E5"/>
    <w:rsid w:val="0065458F"/>
    <w:rsid w:val="00654884"/>
    <w:rsid w:val="006572C9"/>
    <w:rsid w:val="00657DC3"/>
    <w:rsid w:val="00661C9E"/>
    <w:rsid w:val="00663756"/>
    <w:rsid w:val="00663EA2"/>
    <w:rsid w:val="00664735"/>
    <w:rsid w:val="00665F43"/>
    <w:rsid w:val="00666DAB"/>
    <w:rsid w:val="0067035C"/>
    <w:rsid w:val="0067062C"/>
    <w:rsid w:val="0067114C"/>
    <w:rsid w:val="0067179C"/>
    <w:rsid w:val="00675EE4"/>
    <w:rsid w:val="006769ED"/>
    <w:rsid w:val="00677550"/>
    <w:rsid w:val="006801A6"/>
    <w:rsid w:val="00680425"/>
    <w:rsid w:val="006807D8"/>
    <w:rsid w:val="00681378"/>
    <w:rsid w:val="0068360D"/>
    <w:rsid w:val="00685237"/>
    <w:rsid w:val="0068640E"/>
    <w:rsid w:val="006874A1"/>
    <w:rsid w:val="006907A5"/>
    <w:rsid w:val="0069160D"/>
    <w:rsid w:val="00692024"/>
    <w:rsid w:val="0069223C"/>
    <w:rsid w:val="00694A7F"/>
    <w:rsid w:val="006952B6"/>
    <w:rsid w:val="00697017"/>
    <w:rsid w:val="00697FFD"/>
    <w:rsid w:val="006A25E1"/>
    <w:rsid w:val="006A3D3A"/>
    <w:rsid w:val="006A3D5A"/>
    <w:rsid w:val="006A4A43"/>
    <w:rsid w:val="006A4B04"/>
    <w:rsid w:val="006A521E"/>
    <w:rsid w:val="006A67F8"/>
    <w:rsid w:val="006A6D5A"/>
    <w:rsid w:val="006A7217"/>
    <w:rsid w:val="006A760E"/>
    <w:rsid w:val="006A78AF"/>
    <w:rsid w:val="006A7921"/>
    <w:rsid w:val="006A7E85"/>
    <w:rsid w:val="006B084A"/>
    <w:rsid w:val="006B0DA3"/>
    <w:rsid w:val="006B2E41"/>
    <w:rsid w:val="006B39E9"/>
    <w:rsid w:val="006B3C14"/>
    <w:rsid w:val="006B3F47"/>
    <w:rsid w:val="006B45B8"/>
    <w:rsid w:val="006B4640"/>
    <w:rsid w:val="006B535C"/>
    <w:rsid w:val="006B550F"/>
    <w:rsid w:val="006B67CE"/>
    <w:rsid w:val="006B6821"/>
    <w:rsid w:val="006B7629"/>
    <w:rsid w:val="006C0AE0"/>
    <w:rsid w:val="006C13D5"/>
    <w:rsid w:val="006C1CAA"/>
    <w:rsid w:val="006C23E4"/>
    <w:rsid w:val="006C24A8"/>
    <w:rsid w:val="006C303C"/>
    <w:rsid w:val="006C3C07"/>
    <w:rsid w:val="006C4114"/>
    <w:rsid w:val="006C4118"/>
    <w:rsid w:val="006C515C"/>
    <w:rsid w:val="006C585A"/>
    <w:rsid w:val="006C5EFC"/>
    <w:rsid w:val="006C6BE1"/>
    <w:rsid w:val="006C6DAF"/>
    <w:rsid w:val="006C70E1"/>
    <w:rsid w:val="006C7A96"/>
    <w:rsid w:val="006C7BB0"/>
    <w:rsid w:val="006C7FA8"/>
    <w:rsid w:val="006C7FAF"/>
    <w:rsid w:val="006D08E8"/>
    <w:rsid w:val="006D102B"/>
    <w:rsid w:val="006D1465"/>
    <w:rsid w:val="006D2393"/>
    <w:rsid w:val="006D3C57"/>
    <w:rsid w:val="006D42F5"/>
    <w:rsid w:val="006D4D6F"/>
    <w:rsid w:val="006D5476"/>
    <w:rsid w:val="006E09E6"/>
    <w:rsid w:val="006E2342"/>
    <w:rsid w:val="006E5AAB"/>
    <w:rsid w:val="006E6CDC"/>
    <w:rsid w:val="006E6F89"/>
    <w:rsid w:val="006E79AB"/>
    <w:rsid w:val="006E7AF2"/>
    <w:rsid w:val="006F0934"/>
    <w:rsid w:val="006F2B1A"/>
    <w:rsid w:val="006F40A6"/>
    <w:rsid w:val="006F4D8C"/>
    <w:rsid w:val="006F5360"/>
    <w:rsid w:val="006F54BD"/>
    <w:rsid w:val="006F5774"/>
    <w:rsid w:val="006F683B"/>
    <w:rsid w:val="00700C79"/>
    <w:rsid w:val="007011B0"/>
    <w:rsid w:val="00701CB7"/>
    <w:rsid w:val="00702808"/>
    <w:rsid w:val="00702FAD"/>
    <w:rsid w:val="007043E3"/>
    <w:rsid w:val="00704A87"/>
    <w:rsid w:val="00704F0B"/>
    <w:rsid w:val="00705734"/>
    <w:rsid w:val="007057CE"/>
    <w:rsid w:val="00706196"/>
    <w:rsid w:val="00707BA2"/>
    <w:rsid w:val="00710817"/>
    <w:rsid w:val="00711196"/>
    <w:rsid w:val="00711A96"/>
    <w:rsid w:val="00713DDD"/>
    <w:rsid w:val="00713EDC"/>
    <w:rsid w:val="00716180"/>
    <w:rsid w:val="007166F2"/>
    <w:rsid w:val="00717BDC"/>
    <w:rsid w:val="00721504"/>
    <w:rsid w:val="0072224B"/>
    <w:rsid w:val="0072284A"/>
    <w:rsid w:val="0072401D"/>
    <w:rsid w:val="0072439E"/>
    <w:rsid w:val="00724DD7"/>
    <w:rsid w:val="00724FB0"/>
    <w:rsid w:val="00725DBD"/>
    <w:rsid w:val="00726587"/>
    <w:rsid w:val="0073007F"/>
    <w:rsid w:val="0073103D"/>
    <w:rsid w:val="0073168C"/>
    <w:rsid w:val="00731707"/>
    <w:rsid w:val="007338CD"/>
    <w:rsid w:val="0073395D"/>
    <w:rsid w:val="00734008"/>
    <w:rsid w:val="00734FB8"/>
    <w:rsid w:val="00735198"/>
    <w:rsid w:val="0073561A"/>
    <w:rsid w:val="00735D26"/>
    <w:rsid w:val="007374E5"/>
    <w:rsid w:val="00740014"/>
    <w:rsid w:val="00740E00"/>
    <w:rsid w:val="007415D2"/>
    <w:rsid w:val="00742BE5"/>
    <w:rsid w:val="00745051"/>
    <w:rsid w:val="00745BFD"/>
    <w:rsid w:val="00747A37"/>
    <w:rsid w:val="00750C54"/>
    <w:rsid w:val="00751FF1"/>
    <w:rsid w:val="00752229"/>
    <w:rsid w:val="00753971"/>
    <w:rsid w:val="007561D8"/>
    <w:rsid w:val="00757101"/>
    <w:rsid w:val="00757515"/>
    <w:rsid w:val="00757FA9"/>
    <w:rsid w:val="0076090D"/>
    <w:rsid w:val="00760C36"/>
    <w:rsid w:val="007611D6"/>
    <w:rsid w:val="0076133A"/>
    <w:rsid w:val="007626EE"/>
    <w:rsid w:val="00762A99"/>
    <w:rsid w:val="00762F8F"/>
    <w:rsid w:val="00763EFB"/>
    <w:rsid w:val="0076418C"/>
    <w:rsid w:val="007648C9"/>
    <w:rsid w:val="00764A44"/>
    <w:rsid w:val="00765DDB"/>
    <w:rsid w:val="00766C94"/>
    <w:rsid w:val="00767CCC"/>
    <w:rsid w:val="00771950"/>
    <w:rsid w:val="0077356B"/>
    <w:rsid w:val="00773654"/>
    <w:rsid w:val="00773D5B"/>
    <w:rsid w:val="00773DDC"/>
    <w:rsid w:val="00773FC5"/>
    <w:rsid w:val="00775576"/>
    <w:rsid w:val="00781D5C"/>
    <w:rsid w:val="0078223E"/>
    <w:rsid w:val="00782D08"/>
    <w:rsid w:val="00783A7D"/>
    <w:rsid w:val="007846E3"/>
    <w:rsid w:val="007862D8"/>
    <w:rsid w:val="0078644E"/>
    <w:rsid w:val="0079045A"/>
    <w:rsid w:val="00790DED"/>
    <w:rsid w:val="007912C2"/>
    <w:rsid w:val="00792711"/>
    <w:rsid w:val="00792B87"/>
    <w:rsid w:val="00792E0F"/>
    <w:rsid w:val="00793F09"/>
    <w:rsid w:val="007954D9"/>
    <w:rsid w:val="00796DD4"/>
    <w:rsid w:val="00797443"/>
    <w:rsid w:val="007A0632"/>
    <w:rsid w:val="007A1604"/>
    <w:rsid w:val="007A18AB"/>
    <w:rsid w:val="007A1FC9"/>
    <w:rsid w:val="007A4996"/>
    <w:rsid w:val="007A5D47"/>
    <w:rsid w:val="007A693C"/>
    <w:rsid w:val="007B02E2"/>
    <w:rsid w:val="007B03D5"/>
    <w:rsid w:val="007B07A4"/>
    <w:rsid w:val="007B154D"/>
    <w:rsid w:val="007B1CD8"/>
    <w:rsid w:val="007B4B52"/>
    <w:rsid w:val="007B55AB"/>
    <w:rsid w:val="007B6774"/>
    <w:rsid w:val="007C032F"/>
    <w:rsid w:val="007C1954"/>
    <w:rsid w:val="007C21F4"/>
    <w:rsid w:val="007C2FD7"/>
    <w:rsid w:val="007C45D0"/>
    <w:rsid w:val="007C4B04"/>
    <w:rsid w:val="007C59B4"/>
    <w:rsid w:val="007C5ED8"/>
    <w:rsid w:val="007D0631"/>
    <w:rsid w:val="007D2AFD"/>
    <w:rsid w:val="007D30BE"/>
    <w:rsid w:val="007D5E38"/>
    <w:rsid w:val="007D66CA"/>
    <w:rsid w:val="007E07E8"/>
    <w:rsid w:val="007E0B3A"/>
    <w:rsid w:val="007E1F96"/>
    <w:rsid w:val="007E2E3A"/>
    <w:rsid w:val="007E2FB9"/>
    <w:rsid w:val="007E311B"/>
    <w:rsid w:val="007E4305"/>
    <w:rsid w:val="007E483D"/>
    <w:rsid w:val="007E4995"/>
    <w:rsid w:val="007E50EC"/>
    <w:rsid w:val="007E6B46"/>
    <w:rsid w:val="007F0157"/>
    <w:rsid w:val="007F0EDE"/>
    <w:rsid w:val="007F11BA"/>
    <w:rsid w:val="007F1F2F"/>
    <w:rsid w:val="007F2A34"/>
    <w:rsid w:val="007F2D46"/>
    <w:rsid w:val="007F4713"/>
    <w:rsid w:val="007F4746"/>
    <w:rsid w:val="007F4964"/>
    <w:rsid w:val="007F53F8"/>
    <w:rsid w:val="007F58B5"/>
    <w:rsid w:val="007F5C31"/>
    <w:rsid w:val="007F5C3C"/>
    <w:rsid w:val="007F730F"/>
    <w:rsid w:val="008018CB"/>
    <w:rsid w:val="00803E97"/>
    <w:rsid w:val="00804272"/>
    <w:rsid w:val="00804BF6"/>
    <w:rsid w:val="008072CE"/>
    <w:rsid w:val="0080786F"/>
    <w:rsid w:val="00810707"/>
    <w:rsid w:val="00811650"/>
    <w:rsid w:val="00811DE8"/>
    <w:rsid w:val="0081356C"/>
    <w:rsid w:val="0081364F"/>
    <w:rsid w:val="00813CF6"/>
    <w:rsid w:val="00814D04"/>
    <w:rsid w:val="008152AA"/>
    <w:rsid w:val="008152C7"/>
    <w:rsid w:val="00816ECA"/>
    <w:rsid w:val="00817B5F"/>
    <w:rsid w:val="00820C1F"/>
    <w:rsid w:val="00820E51"/>
    <w:rsid w:val="00822FB8"/>
    <w:rsid w:val="00823071"/>
    <w:rsid w:val="008231EE"/>
    <w:rsid w:val="008236BD"/>
    <w:rsid w:val="00823F99"/>
    <w:rsid w:val="008244F6"/>
    <w:rsid w:val="00827231"/>
    <w:rsid w:val="008274B6"/>
    <w:rsid w:val="00827E73"/>
    <w:rsid w:val="00832183"/>
    <w:rsid w:val="00832953"/>
    <w:rsid w:val="008329F2"/>
    <w:rsid w:val="00833C45"/>
    <w:rsid w:val="00834695"/>
    <w:rsid w:val="00835C86"/>
    <w:rsid w:val="008360E7"/>
    <w:rsid w:val="00837325"/>
    <w:rsid w:val="00840E0D"/>
    <w:rsid w:val="008443BA"/>
    <w:rsid w:val="0084458F"/>
    <w:rsid w:val="0084540F"/>
    <w:rsid w:val="00845BFB"/>
    <w:rsid w:val="00846FD8"/>
    <w:rsid w:val="00850A36"/>
    <w:rsid w:val="00852460"/>
    <w:rsid w:val="00853B76"/>
    <w:rsid w:val="00853F1E"/>
    <w:rsid w:val="008562A1"/>
    <w:rsid w:val="008600ED"/>
    <w:rsid w:val="00860AD5"/>
    <w:rsid w:val="00861846"/>
    <w:rsid w:val="008619C6"/>
    <w:rsid w:val="008645AB"/>
    <w:rsid w:val="00866ABB"/>
    <w:rsid w:val="00870CF0"/>
    <w:rsid w:val="00871501"/>
    <w:rsid w:val="00874545"/>
    <w:rsid w:val="008750D8"/>
    <w:rsid w:val="00875887"/>
    <w:rsid w:val="0088016E"/>
    <w:rsid w:val="00880E77"/>
    <w:rsid w:val="00881796"/>
    <w:rsid w:val="0088205C"/>
    <w:rsid w:val="0088284C"/>
    <w:rsid w:val="00882FAD"/>
    <w:rsid w:val="008834BE"/>
    <w:rsid w:val="00883853"/>
    <w:rsid w:val="00883DC5"/>
    <w:rsid w:val="00884AFE"/>
    <w:rsid w:val="00886B3D"/>
    <w:rsid w:val="00886EBE"/>
    <w:rsid w:val="008914A9"/>
    <w:rsid w:val="008915BE"/>
    <w:rsid w:val="00891A2D"/>
    <w:rsid w:val="00892482"/>
    <w:rsid w:val="00893559"/>
    <w:rsid w:val="00893601"/>
    <w:rsid w:val="00893C0F"/>
    <w:rsid w:val="00893EC3"/>
    <w:rsid w:val="008945B6"/>
    <w:rsid w:val="008947F8"/>
    <w:rsid w:val="00894FE5"/>
    <w:rsid w:val="0089590D"/>
    <w:rsid w:val="00895963"/>
    <w:rsid w:val="00897803"/>
    <w:rsid w:val="008A067F"/>
    <w:rsid w:val="008A0981"/>
    <w:rsid w:val="008A22E4"/>
    <w:rsid w:val="008A2FCF"/>
    <w:rsid w:val="008A45D0"/>
    <w:rsid w:val="008A45D1"/>
    <w:rsid w:val="008A6EC3"/>
    <w:rsid w:val="008A7DB6"/>
    <w:rsid w:val="008B36B6"/>
    <w:rsid w:val="008B3F2B"/>
    <w:rsid w:val="008B4349"/>
    <w:rsid w:val="008B45CD"/>
    <w:rsid w:val="008B5717"/>
    <w:rsid w:val="008B6CCB"/>
    <w:rsid w:val="008C0480"/>
    <w:rsid w:val="008C0AC2"/>
    <w:rsid w:val="008C23C7"/>
    <w:rsid w:val="008C3154"/>
    <w:rsid w:val="008C34AF"/>
    <w:rsid w:val="008C3615"/>
    <w:rsid w:val="008C4621"/>
    <w:rsid w:val="008C71CD"/>
    <w:rsid w:val="008C779E"/>
    <w:rsid w:val="008C7DC9"/>
    <w:rsid w:val="008D1C05"/>
    <w:rsid w:val="008D28D9"/>
    <w:rsid w:val="008D4B69"/>
    <w:rsid w:val="008D5C88"/>
    <w:rsid w:val="008D6090"/>
    <w:rsid w:val="008D719C"/>
    <w:rsid w:val="008D741B"/>
    <w:rsid w:val="008D756D"/>
    <w:rsid w:val="008E08C0"/>
    <w:rsid w:val="008E0FFC"/>
    <w:rsid w:val="008E2373"/>
    <w:rsid w:val="008E4869"/>
    <w:rsid w:val="008E4C60"/>
    <w:rsid w:val="008E67E8"/>
    <w:rsid w:val="008E68A0"/>
    <w:rsid w:val="008E721D"/>
    <w:rsid w:val="008E7FF6"/>
    <w:rsid w:val="008F0A49"/>
    <w:rsid w:val="008F0FDD"/>
    <w:rsid w:val="008F2093"/>
    <w:rsid w:val="008F29F1"/>
    <w:rsid w:val="008F2A90"/>
    <w:rsid w:val="008F3C45"/>
    <w:rsid w:val="008F3EFD"/>
    <w:rsid w:val="008F45B6"/>
    <w:rsid w:val="008F4D99"/>
    <w:rsid w:val="008F54D9"/>
    <w:rsid w:val="008F644C"/>
    <w:rsid w:val="009000BC"/>
    <w:rsid w:val="00900197"/>
    <w:rsid w:val="00902E20"/>
    <w:rsid w:val="009048A2"/>
    <w:rsid w:val="00905FF6"/>
    <w:rsid w:val="00906B23"/>
    <w:rsid w:val="00906F69"/>
    <w:rsid w:val="00910B11"/>
    <w:rsid w:val="009124FB"/>
    <w:rsid w:val="009133DD"/>
    <w:rsid w:val="00913710"/>
    <w:rsid w:val="00914FFF"/>
    <w:rsid w:val="00915571"/>
    <w:rsid w:val="00915828"/>
    <w:rsid w:val="00915F68"/>
    <w:rsid w:val="009160D3"/>
    <w:rsid w:val="00920A9B"/>
    <w:rsid w:val="00921389"/>
    <w:rsid w:val="00921630"/>
    <w:rsid w:val="00921766"/>
    <w:rsid w:val="00921DC4"/>
    <w:rsid w:val="009255F5"/>
    <w:rsid w:val="00925818"/>
    <w:rsid w:val="0092726C"/>
    <w:rsid w:val="0092785B"/>
    <w:rsid w:val="00927AB9"/>
    <w:rsid w:val="00930730"/>
    <w:rsid w:val="00930D0B"/>
    <w:rsid w:val="00930DAD"/>
    <w:rsid w:val="009311D8"/>
    <w:rsid w:val="00931488"/>
    <w:rsid w:val="00932C6A"/>
    <w:rsid w:val="00934413"/>
    <w:rsid w:val="00934F6E"/>
    <w:rsid w:val="00934FFA"/>
    <w:rsid w:val="009351EA"/>
    <w:rsid w:val="00935A5F"/>
    <w:rsid w:val="00935C7D"/>
    <w:rsid w:val="009374E5"/>
    <w:rsid w:val="00937C7C"/>
    <w:rsid w:val="00937FE5"/>
    <w:rsid w:val="0094032D"/>
    <w:rsid w:val="009406E5"/>
    <w:rsid w:val="0094075F"/>
    <w:rsid w:val="0094098B"/>
    <w:rsid w:val="009416B3"/>
    <w:rsid w:val="00941D6C"/>
    <w:rsid w:val="00941FA7"/>
    <w:rsid w:val="00944E5E"/>
    <w:rsid w:val="009475C8"/>
    <w:rsid w:val="00947B31"/>
    <w:rsid w:val="0095054B"/>
    <w:rsid w:val="00950580"/>
    <w:rsid w:val="00950854"/>
    <w:rsid w:val="0095247E"/>
    <w:rsid w:val="00953366"/>
    <w:rsid w:val="009544C3"/>
    <w:rsid w:val="0095459E"/>
    <w:rsid w:val="00955A05"/>
    <w:rsid w:val="0095743A"/>
    <w:rsid w:val="0095780B"/>
    <w:rsid w:val="00961FDB"/>
    <w:rsid w:val="00962C8A"/>
    <w:rsid w:val="00962F61"/>
    <w:rsid w:val="00963671"/>
    <w:rsid w:val="00963CFD"/>
    <w:rsid w:val="00964A21"/>
    <w:rsid w:val="00965556"/>
    <w:rsid w:val="0096608B"/>
    <w:rsid w:val="0096667C"/>
    <w:rsid w:val="0097183D"/>
    <w:rsid w:val="00972F67"/>
    <w:rsid w:val="00973F5D"/>
    <w:rsid w:val="00976BE4"/>
    <w:rsid w:val="0097759F"/>
    <w:rsid w:val="009806E2"/>
    <w:rsid w:val="00982B94"/>
    <w:rsid w:val="009833CD"/>
    <w:rsid w:val="009840FA"/>
    <w:rsid w:val="00984230"/>
    <w:rsid w:val="009855FB"/>
    <w:rsid w:val="00986765"/>
    <w:rsid w:val="009873BE"/>
    <w:rsid w:val="00992083"/>
    <w:rsid w:val="009934CB"/>
    <w:rsid w:val="009935F9"/>
    <w:rsid w:val="0099367A"/>
    <w:rsid w:val="00994526"/>
    <w:rsid w:val="009958B2"/>
    <w:rsid w:val="00995B96"/>
    <w:rsid w:val="00997FB1"/>
    <w:rsid w:val="009A21C0"/>
    <w:rsid w:val="009A40D2"/>
    <w:rsid w:val="009A4575"/>
    <w:rsid w:val="009A52BD"/>
    <w:rsid w:val="009B0293"/>
    <w:rsid w:val="009B15D7"/>
    <w:rsid w:val="009B410D"/>
    <w:rsid w:val="009B48A4"/>
    <w:rsid w:val="009B500D"/>
    <w:rsid w:val="009B5658"/>
    <w:rsid w:val="009B5FBE"/>
    <w:rsid w:val="009C005D"/>
    <w:rsid w:val="009C0100"/>
    <w:rsid w:val="009C0DA8"/>
    <w:rsid w:val="009C1626"/>
    <w:rsid w:val="009C1B6B"/>
    <w:rsid w:val="009C30D7"/>
    <w:rsid w:val="009C3F97"/>
    <w:rsid w:val="009C4147"/>
    <w:rsid w:val="009D43FD"/>
    <w:rsid w:val="009D7655"/>
    <w:rsid w:val="009D7BAF"/>
    <w:rsid w:val="009D7BC5"/>
    <w:rsid w:val="009E03AA"/>
    <w:rsid w:val="009E151E"/>
    <w:rsid w:val="009E1555"/>
    <w:rsid w:val="009E1A40"/>
    <w:rsid w:val="009E3244"/>
    <w:rsid w:val="009E4B44"/>
    <w:rsid w:val="009E53F8"/>
    <w:rsid w:val="009E6541"/>
    <w:rsid w:val="009E6A8F"/>
    <w:rsid w:val="009F0596"/>
    <w:rsid w:val="009F0C45"/>
    <w:rsid w:val="009F38F7"/>
    <w:rsid w:val="009F56E1"/>
    <w:rsid w:val="009F67E4"/>
    <w:rsid w:val="009F7519"/>
    <w:rsid w:val="00A00A78"/>
    <w:rsid w:val="00A00A7A"/>
    <w:rsid w:val="00A019D2"/>
    <w:rsid w:val="00A02EC0"/>
    <w:rsid w:val="00A02F04"/>
    <w:rsid w:val="00A04560"/>
    <w:rsid w:val="00A0490A"/>
    <w:rsid w:val="00A04982"/>
    <w:rsid w:val="00A055CC"/>
    <w:rsid w:val="00A0708C"/>
    <w:rsid w:val="00A105A8"/>
    <w:rsid w:val="00A10EC4"/>
    <w:rsid w:val="00A11C62"/>
    <w:rsid w:val="00A12A18"/>
    <w:rsid w:val="00A12A2C"/>
    <w:rsid w:val="00A1390C"/>
    <w:rsid w:val="00A1509E"/>
    <w:rsid w:val="00A154C0"/>
    <w:rsid w:val="00A156AF"/>
    <w:rsid w:val="00A16F9A"/>
    <w:rsid w:val="00A2016A"/>
    <w:rsid w:val="00A20ECA"/>
    <w:rsid w:val="00A240D5"/>
    <w:rsid w:val="00A24445"/>
    <w:rsid w:val="00A25914"/>
    <w:rsid w:val="00A32641"/>
    <w:rsid w:val="00A3282B"/>
    <w:rsid w:val="00A3496A"/>
    <w:rsid w:val="00A35637"/>
    <w:rsid w:val="00A35658"/>
    <w:rsid w:val="00A36C9D"/>
    <w:rsid w:val="00A3752A"/>
    <w:rsid w:val="00A40756"/>
    <w:rsid w:val="00A413EB"/>
    <w:rsid w:val="00A435D3"/>
    <w:rsid w:val="00A449AE"/>
    <w:rsid w:val="00A45354"/>
    <w:rsid w:val="00A46737"/>
    <w:rsid w:val="00A47495"/>
    <w:rsid w:val="00A47A68"/>
    <w:rsid w:val="00A50123"/>
    <w:rsid w:val="00A53021"/>
    <w:rsid w:val="00A53165"/>
    <w:rsid w:val="00A53252"/>
    <w:rsid w:val="00A53B91"/>
    <w:rsid w:val="00A53F77"/>
    <w:rsid w:val="00A56DC7"/>
    <w:rsid w:val="00A57AF1"/>
    <w:rsid w:val="00A602F7"/>
    <w:rsid w:val="00A6180E"/>
    <w:rsid w:val="00A61AA8"/>
    <w:rsid w:val="00A62FEC"/>
    <w:rsid w:val="00A65C61"/>
    <w:rsid w:val="00A65E57"/>
    <w:rsid w:val="00A7045B"/>
    <w:rsid w:val="00A70CB2"/>
    <w:rsid w:val="00A72454"/>
    <w:rsid w:val="00A73AE2"/>
    <w:rsid w:val="00A73E4B"/>
    <w:rsid w:val="00A74B66"/>
    <w:rsid w:val="00A74FD5"/>
    <w:rsid w:val="00A77256"/>
    <w:rsid w:val="00A8150D"/>
    <w:rsid w:val="00A82106"/>
    <w:rsid w:val="00A82BC0"/>
    <w:rsid w:val="00A85AC8"/>
    <w:rsid w:val="00A85C75"/>
    <w:rsid w:val="00A910BE"/>
    <w:rsid w:val="00A939FC"/>
    <w:rsid w:val="00A951B9"/>
    <w:rsid w:val="00A95831"/>
    <w:rsid w:val="00A97538"/>
    <w:rsid w:val="00AA1F2A"/>
    <w:rsid w:val="00AA2807"/>
    <w:rsid w:val="00AA4A80"/>
    <w:rsid w:val="00AA68CB"/>
    <w:rsid w:val="00AB1FDA"/>
    <w:rsid w:val="00AB38BA"/>
    <w:rsid w:val="00AB4356"/>
    <w:rsid w:val="00AB4937"/>
    <w:rsid w:val="00AB711E"/>
    <w:rsid w:val="00AB7969"/>
    <w:rsid w:val="00AC001E"/>
    <w:rsid w:val="00AC02CB"/>
    <w:rsid w:val="00AC0475"/>
    <w:rsid w:val="00AC086A"/>
    <w:rsid w:val="00AC2049"/>
    <w:rsid w:val="00AC2BBC"/>
    <w:rsid w:val="00AC6AEF"/>
    <w:rsid w:val="00AC6DDE"/>
    <w:rsid w:val="00AD05C5"/>
    <w:rsid w:val="00AD11A9"/>
    <w:rsid w:val="00AD28AE"/>
    <w:rsid w:val="00AD3581"/>
    <w:rsid w:val="00AD3C86"/>
    <w:rsid w:val="00AD51E5"/>
    <w:rsid w:val="00AD529F"/>
    <w:rsid w:val="00AD7327"/>
    <w:rsid w:val="00AE0064"/>
    <w:rsid w:val="00AE1BAD"/>
    <w:rsid w:val="00AE1C1A"/>
    <w:rsid w:val="00AE1C8D"/>
    <w:rsid w:val="00AE2218"/>
    <w:rsid w:val="00AE3D5D"/>
    <w:rsid w:val="00AE4606"/>
    <w:rsid w:val="00AE4E57"/>
    <w:rsid w:val="00AE55D4"/>
    <w:rsid w:val="00AF1CE0"/>
    <w:rsid w:val="00AF27B2"/>
    <w:rsid w:val="00AF2ADC"/>
    <w:rsid w:val="00AF3EEB"/>
    <w:rsid w:val="00AF407E"/>
    <w:rsid w:val="00AF4A7E"/>
    <w:rsid w:val="00AF5127"/>
    <w:rsid w:val="00AF54C9"/>
    <w:rsid w:val="00AF5E56"/>
    <w:rsid w:val="00AF736C"/>
    <w:rsid w:val="00AF738D"/>
    <w:rsid w:val="00AF7B59"/>
    <w:rsid w:val="00B0169D"/>
    <w:rsid w:val="00B047F5"/>
    <w:rsid w:val="00B0612B"/>
    <w:rsid w:val="00B12BE8"/>
    <w:rsid w:val="00B14A7C"/>
    <w:rsid w:val="00B16614"/>
    <w:rsid w:val="00B167F8"/>
    <w:rsid w:val="00B17739"/>
    <w:rsid w:val="00B179E7"/>
    <w:rsid w:val="00B17E8C"/>
    <w:rsid w:val="00B2052A"/>
    <w:rsid w:val="00B20EAC"/>
    <w:rsid w:val="00B219C7"/>
    <w:rsid w:val="00B21CC5"/>
    <w:rsid w:val="00B22248"/>
    <w:rsid w:val="00B23850"/>
    <w:rsid w:val="00B245FD"/>
    <w:rsid w:val="00B248D0"/>
    <w:rsid w:val="00B259D2"/>
    <w:rsid w:val="00B27313"/>
    <w:rsid w:val="00B31203"/>
    <w:rsid w:val="00B312CA"/>
    <w:rsid w:val="00B31D69"/>
    <w:rsid w:val="00B337AD"/>
    <w:rsid w:val="00B34C32"/>
    <w:rsid w:val="00B35784"/>
    <w:rsid w:val="00B35D0C"/>
    <w:rsid w:val="00B36FA2"/>
    <w:rsid w:val="00B40487"/>
    <w:rsid w:val="00B4066B"/>
    <w:rsid w:val="00B40B42"/>
    <w:rsid w:val="00B43562"/>
    <w:rsid w:val="00B463B6"/>
    <w:rsid w:val="00B47388"/>
    <w:rsid w:val="00B47AFE"/>
    <w:rsid w:val="00B47B4A"/>
    <w:rsid w:val="00B47F71"/>
    <w:rsid w:val="00B51DC4"/>
    <w:rsid w:val="00B537F1"/>
    <w:rsid w:val="00B53D35"/>
    <w:rsid w:val="00B5578D"/>
    <w:rsid w:val="00B5600E"/>
    <w:rsid w:val="00B623F3"/>
    <w:rsid w:val="00B67B84"/>
    <w:rsid w:val="00B70498"/>
    <w:rsid w:val="00B726CB"/>
    <w:rsid w:val="00B72D9D"/>
    <w:rsid w:val="00B7435B"/>
    <w:rsid w:val="00B759A5"/>
    <w:rsid w:val="00B82515"/>
    <w:rsid w:val="00B82518"/>
    <w:rsid w:val="00B83417"/>
    <w:rsid w:val="00B844FD"/>
    <w:rsid w:val="00B84FBC"/>
    <w:rsid w:val="00B85065"/>
    <w:rsid w:val="00B86D19"/>
    <w:rsid w:val="00B87605"/>
    <w:rsid w:val="00B90CCB"/>
    <w:rsid w:val="00B90E9D"/>
    <w:rsid w:val="00B91802"/>
    <w:rsid w:val="00B92FB3"/>
    <w:rsid w:val="00B938C8"/>
    <w:rsid w:val="00B95954"/>
    <w:rsid w:val="00B95D4C"/>
    <w:rsid w:val="00B96904"/>
    <w:rsid w:val="00BA1242"/>
    <w:rsid w:val="00BA2D47"/>
    <w:rsid w:val="00BA4786"/>
    <w:rsid w:val="00BA6D10"/>
    <w:rsid w:val="00BA72C6"/>
    <w:rsid w:val="00BA7367"/>
    <w:rsid w:val="00BB012A"/>
    <w:rsid w:val="00BB08FC"/>
    <w:rsid w:val="00BB161A"/>
    <w:rsid w:val="00BB4A93"/>
    <w:rsid w:val="00BC43BF"/>
    <w:rsid w:val="00BC4E9A"/>
    <w:rsid w:val="00BC5732"/>
    <w:rsid w:val="00BC5CCA"/>
    <w:rsid w:val="00BC729A"/>
    <w:rsid w:val="00BC7DDA"/>
    <w:rsid w:val="00BD1640"/>
    <w:rsid w:val="00BD1A3C"/>
    <w:rsid w:val="00BD1B1F"/>
    <w:rsid w:val="00BD245F"/>
    <w:rsid w:val="00BD359C"/>
    <w:rsid w:val="00BD5FD8"/>
    <w:rsid w:val="00BD6763"/>
    <w:rsid w:val="00BD7385"/>
    <w:rsid w:val="00BE1C33"/>
    <w:rsid w:val="00BE1E5F"/>
    <w:rsid w:val="00BE234F"/>
    <w:rsid w:val="00BE2B46"/>
    <w:rsid w:val="00BE2F9D"/>
    <w:rsid w:val="00BE38B7"/>
    <w:rsid w:val="00BE4385"/>
    <w:rsid w:val="00BE45F6"/>
    <w:rsid w:val="00BE4701"/>
    <w:rsid w:val="00BE5A38"/>
    <w:rsid w:val="00BE6AE8"/>
    <w:rsid w:val="00BE753B"/>
    <w:rsid w:val="00BF059D"/>
    <w:rsid w:val="00BF0B8D"/>
    <w:rsid w:val="00BF3846"/>
    <w:rsid w:val="00BF4365"/>
    <w:rsid w:val="00BF4CA4"/>
    <w:rsid w:val="00BF7959"/>
    <w:rsid w:val="00C02FBA"/>
    <w:rsid w:val="00C039C5"/>
    <w:rsid w:val="00C048CE"/>
    <w:rsid w:val="00C06CF3"/>
    <w:rsid w:val="00C104B9"/>
    <w:rsid w:val="00C11191"/>
    <w:rsid w:val="00C114B4"/>
    <w:rsid w:val="00C14127"/>
    <w:rsid w:val="00C15FFE"/>
    <w:rsid w:val="00C171C4"/>
    <w:rsid w:val="00C23220"/>
    <w:rsid w:val="00C24852"/>
    <w:rsid w:val="00C251C1"/>
    <w:rsid w:val="00C25450"/>
    <w:rsid w:val="00C25840"/>
    <w:rsid w:val="00C2613B"/>
    <w:rsid w:val="00C266AD"/>
    <w:rsid w:val="00C305BA"/>
    <w:rsid w:val="00C306E2"/>
    <w:rsid w:val="00C30BBC"/>
    <w:rsid w:val="00C34CB7"/>
    <w:rsid w:val="00C356B1"/>
    <w:rsid w:val="00C37D0E"/>
    <w:rsid w:val="00C408CA"/>
    <w:rsid w:val="00C40B22"/>
    <w:rsid w:val="00C40F88"/>
    <w:rsid w:val="00C415D1"/>
    <w:rsid w:val="00C424B6"/>
    <w:rsid w:val="00C434B0"/>
    <w:rsid w:val="00C4369E"/>
    <w:rsid w:val="00C44D25"/>
    <w:rsid w:val="00C454F0"/>
    <w:rsid w:val="00C46EE8"/>
    <w:rsid w:val="00C472C0"/>
    <w:rsid w:val="00C50977"/>
    <w:rsid w:val="00C51CC7"/>
    <w:rsid w:val="00C55DF8"/>
    <w:rsid w:val="00C61175"/>
    <w:rsid w:val="00C62597"/>
    <w:rsid w:val="00C634B5"/>
    <w:rsid w:val="00C666B4"/>
    <w:rsid w:val="00C66A00"/>
    <w:rsid w:val="00C718E7"/>
    <w:rsid w:val="00C72113"/>
    <w:rsid w:val="00C73470"/>
    <w:rsid w:val="00C73D64"/>
    <w:rsid w:val="00C76597"/>
    <w:rsid w:val="00C775D7"/>
    <w:rsid w:val="00C81A26"/>
    <w:rsid w:val="00C845B1"/>
    <w:rsid w:val="00C85C8F"/>
    <w:rsid w:val="00C865E4"/>
    <w:rsid w:val="00C9147A"/>
    <w:rsid w:val="00C915E3"/>
    <w:rsid w:val="00C9178C"/>
    <w:rsid w:val="00C918CB"/>
    <w:rsid w:val="00C91F51"/>
    <w:rsid w:val="00C91FAA"/>
    <w:rsid w:val="00C92E9F"/>
    <w:rsid w:val="00C92EAC"/>
    <w:rsid w:val="00C97084"/>
    <w:rsid w:val="00CA124B"/>
    <w:rsid w:val="00CA124F"/>
    <w:rsid w:val="00CA1729"/>
    <w:rsid w:val="00CA49BE"/>
    <w:rsid w:val="00CA5B41"/>
    <w:rsid w:val="00CA692F"/>
    <w:rsid w:val="00CA70C4"/>
    <w:rsid w:val="00CA7EA6"/>
    <w:rsid w:val="00CB2B31"/>
    <w:rsid w:val="00CB61DE"/>
    <w:rsid w:val="00CB6EE6"/>
    <w:rsid w:val="00CC1A12"/>
    <w:rsid w:val="00CC1F6F"/>
    <w:rsid w:val="00CC2090"/>
    <w:rsid w:val="00CC2A6D"/>
    <w:rsid w:val="00CC3F86"/>
    <w:rsid w:val="00CC620B"/>
    <w:rsid w:val="00CC68FB"/>
    <w:rsid w:val="00CC7216"/>
    <w:rsid w:val="00CC78A7"/>
    <w:rsid w:val="00CC7B29"/>
    <w:rsid w:val="00CC7BE4"/>
    <w:rsid w:val="00CD0ADB"/>
    <w:rsid w:val="00CD0CEE"/>
    <w:rsid w:val="00CD3475"/>
    <w:rsid w:val="00CD4461"/>
    <w:rsid w:val="00CD50D6"/>
    <w:rsid w:val="00CD60F8"/>
    <w:rsid w:val="00CD7A29"/>
    <w:rsid w:val="00CE012E"/>
    <w:rsid w:val="00CE0677"/>
    <w:rsid w:val="00CE0D23"/>
    <w:rsid w:val="00CE1420"/>
    <w:rsid w:val="00CE36B2"/>
    <w:rsid w:val="00CE42DD"/>
    <w:rsid w:val="00CE4629"/>
    <w:rsid w:val="00CE521D"/>
    <w:rsid w:val="00CE60DC"/>
    <w:rsid w:val="00CE63D4"/>
    <w:rsid w:val="00CE6DCC"/>
    <w:rsid w:val="00CF10B7"/>
    <w:rsid w:val="00CF18E3"/>
    <w:rsid w:val="00CF1CE8"/>
    <w:rsid w:val="00CF28CA"/>
    <w:rsid w:val="00CF28E4"/>
    <w:rsid w:val="00CF2CF1"/>
    <w:rsid w:val="00CF6D41"/>
    <w:rsid w:val="00CF7713"/>
    <w:rsid w:val="00D01182"/>
    <w:rsid w:val="00D019A2"/>
    <w:rsid w:val="00D01DCD"/>
    <w:rsid w:val="00D02DA5"/>
    <w:rsid w:val="00D03078"/>
    <w:rsid w:val="00D065DF"/>
    <w:rsid w:val="00D07261"/>
    <w:rsid w:val="00D07977"/>
    <w:rsid w:val="00D10470"/>
    <w:rsid w:val="00D10F9D"/>
    <w:rsid w:val="00D11F09"/>
    <w:rsid w:val="00D123AC"/>
    <w:rsid w:val="00D13D20"/>
    <w:rsid w:val="00D14D4D"/>
    <w:rsid w:val="00D15CE8"/>
    <w:rsid w:val="00D16D97"/>
    <w:rsid w:val="00D16F3F"/>
    <w:rsid w:val="00D1726D"/>
    <w:rsid w:val="00D20B2B"/>
    <w:rsid w:val="00D20C5F"/>
    <w:rsid w:val="00D221F2"/>
    <w:rsid w:val="00D23796"/>
    <w:rsid w:val="00D30652"/>
    <w:rsid w:val="00D32209"/>
    <w:rsid w:val="00D36A79"/>
    <w:rsid w:val="00D36B95"/>
    <w:rsid w:val="00D4062A"/>
    <w:rsid w:val="00D42D6C"/>
    <w:rsid w:val="00D4305C"/>
    <w:rsid w:val="00D439A3"/>
    <w:rsid w:val="00D44691"/>
    <w:rsid w:val="00D44B5D"/>
    <w:rsid w:val="00D4505C"/>
    <w:rsid w:val="00D456B1"/>
    <w:rsid w:val="00D4650D"/>
    <w:rsid w:val="00D476BE"/>
    <w:rsid w:val="00D50784"/>
    <w:rsid w:val="00D50E5A"/>
    <w:rsid w:val="00D5151F"/>
    <w:rsid w:val="00D5188B"/>
    <w:rsid w:val="00D5227E"/>
    <w:rsid w:val="00D53E8C"/>
    <w:rsid w:val="00D541C9"/>
    <w:rsid w:val="00D56F08"/>
    <w:rsid w:val="00D612C4"/>
    <w:rsid w:val="00D622CE"/>
    <w:rsid w:val="00D63ED8"/>
    <w:rsid w:val="00D64638"/>
    <w:rsid w:val="00D64E7A"/>
    <w:rsid w:val="00D65A80"/>
    <w:rsid w:val="00D66AEA"/>
    <w:rsid w:val="00D7007D"/>
    <w:rsid w:val="00D701EA"/>
    <w:rsid w:val="00D704B3"/>
    <w:rsid w:val="00D715BF"/>
    <w:rsid w:val="00D72163"/>
    <w:rsid w:val="00D73B7A"/>
    <w:rsid w:val="00D74847"/>
    <w:rsid w:val="00D754F3"/>
    <w:rsid w:val="00D756B0"/>
    <w:rsid w:val="00D758E8"/>
    <w:rsid w:val="00D76917"/>
    <w:rsid w:val="00D77BAC"/>
    <w:rsid w:val="00D80E7E"/>
    <w:rsid w:val="00D82AE1"/>
    <w:rsid w:val="00D85B8A"/>
    <w:rsid w:val="00D90FBD"/>
    <w:rsid w:val="00D92424"/>
    <w:rsid w:val="00D92784"/>
    <w:rsid w:val="00D929E8"/>
    <w:rsid w:val="00D92D85"/>
    <w:rsid w:val="00D93FC9"/>
    <w:rsid w:val="00D9419C"/>
    <w:rsid w:val="00D97227"/>
    <w:rsid w:val="00DA3BD6"/>
    <w:rsid w:val="00DA54EF"/>
    <w:rsid w:val="00DA6BCC"/>
    <w:rsid w:val="00DA7A20"/>
    <w:rsid w:val="00DB393D"/>
    <w:rsid w:val="00DB4985"/>
    <w:rsid w:val="00DB64CF"/>
    <w:rsid w:val="00DB6655"/>
    <w:rsid w:val="00DC0078"/>
    <w:rsid w:val="00DC27C7"/>
    <w:rsid w:val="00DC2EA6"/>
    <w:rsid w:val="00DC41A0"/>
    <w:rsid w:val="00DC61BB"/>
    <w:rsid w:val="00DC7E3F"/>
    <w:rsid w:val="00DD02F7"/>
    <w:rsid w:val="00DD3C10"/>
    <w:rsid w:val="00DD4197"/>
    <w:rsid w:val="00DD600F"/>
    <w:rsid w:val="00DD6D0D"/>
    <w:rsid w:val="00DE02DD"/>
    <w:rsid w:val="00DE20E5"/>
    <w:rsid w:val="00DE34A7"/>
    <w:rsid w:val="00DE4D43"/>
    <w:rsid w:val="00DE5228"/>
    <w:rsid w:val="00DE5312"/>
    <w:rsid w:val="00DE5468"/>
    <w:rsid w:val="00DE5E24"/>
    <w:rsid w:val="00DE64A5"/>
    <w:rsid w:val="00DF1C68"/>
    <w:rsid w:val="00DF2C94"/>
    <w:rsid w:val="00DF2E28"/>
    <w:rsid w:val="00DF30FE"/>
    <w:rsid w:val="00DF59B1"/>
    <w:rsid w:val="00DF633C"/>
    <w:rsid w:val="00DF676C"/>
    <w:rsid w:val="00DF760A"/>
    <w:rsid w:val="00E00307"/>
    <w:rsid w:val="00E00891"/>
    <w:rsid w:val="00E02AF3"/>
    <w:rsid w:val="00E034B1"/>
    <w:rsid w:val="00E03EAD"/>
    <w:rsid w:val="00E04691"/>
    <w:rsid w:val="00E05AB0"/>
    <w:rsid w:val="00E05D1C"/>
    <w:rsid w:val="00E0730A"/>
    <w:rsid w:val="00E1299B"/>
    <w:rsid w:val="00E136C8"/>
    <w:rsid w:val="00E139FE"/>
    <w:rsid w:val="00E15EBB"/>
    <w:rsid w:val="00E17438"/>
    <w:rsid w:val="00E2345E"/>
    <w:rsid w:val="00E247E2"/>
    <w:rsid w:val="00E24B68"/>
    <w:rsid w:val="00E259D9"/>
    <w:rsid w:val="00E272C2"/>
    <w:rsid w:val="00E3094E"/>
    <w:rsid w:val="00E316F3"/>
    <w:rsid w:val="00E32674"/>
    <w:rsid w:val="00E341C8"/>
    <w:rsid w:val="00E34593"/>
    <w:rsid w:val="00E350FC"/>
    <w:rsid w:val="00E35D66"/>
    <w:rsid w:val="00E4197B"/>
    <w:rsid w:val="00E41FB0"/>
    <w:rsid w:val="00E47370"/>
    <w:rsid w:val="00E47F2C"/>
    <w:rsid w:val="00E50681"/>
    <w:rsid w:val="00E5193B"/>
    <w:rsid w:val="00E52353"/>
    <w:rsid w:val="00E530C7"/>
    <w:rsid w:val="00E54C22"/>
    <w:rsid w:val="00E55DB9"/>
    <w:rsid w:val="00E5786A"/>
    <w:rsid w:val="00E62BDE"/>
    <w:rsid w:val="00E643A5"/>
    <w:rsid w:val="00E646FC"/>
    <w:rsid w:val="00E64799"/>
    <w:rsid w:val="00E64C26"/>
    <w:rsid w:val="00E658AA"/>
    <w:rsid w:val="00E70029"/>
    <w:rsid w:val="00E7045C"/>
    <w:rsid w:val="00E71D3A"/>
    <w:rsid w:val="00E71FA1"/>
    <w:rsid w:val="00E72511"/>
    <w:rsid w:val="00E73042"/>
    <w:rsid w:val="00E730DD"/>
    <w:rsid w:val="00E75AD5"/>
    <w:rsid w:val="00E7609C"/>
    <w:rsid w:val="00E766FB"/>
    <w:rsid w:val="00E767A8"/>
    <w:rsid w:val="00E7695E"/>
    <w:rsid w:val="00E77DD2"/>
    <w:rsid w:val="00E77E44"/>
    <w:rsid w:val="00E80C1D"/>
    <w:rsid w:val="00E81BDE"/>
    <w:rsid w:val="00E81DF4"/>
    <w:rsid w:val="00E81FE9"/>
    <w:rsid w:val="00E83452"/>
    <w:rsid w:val="00E8770F"/>
    <w:rsid w:val="00E916C3"/>
    <w:rsid w:val="00E9398E"/>
    <w:rsid w:val="00E93ABD"/>
    <w:rsid w:val="00E940C3"/>
    <w:rsid w:val="00E974D7"/>
    <w:rsid w:val="00E976AC"/>
    <w:rsid w:val="00EA0BAD"/>
    <w:rsid w:val="00EA2270"/>
    <w:rsid w:val="00EA2373"/>
    <w:rsid w:val="00EA2D59"/>
    <w:rsid w:val="00EA30E5"/>
    <w:rsid w:val="00EA442E"/>
    <w:rsid w:val="00EA56B4"/>
    <w:rsid w:val="00EA5793"/>
    <w:rsid w:val="00EA7314"/>
    <w:rsid w:val="00EB1863"/>
    <w:rsid w:val="00EB1C0A"/>
    <w:rsid w:val="00EB4550"/>
    <w:rsid w:val="00EB4944"/>
    <w:rsid w:val="00EB5428"/>
    <w:rsid w:val="00EB6C75"/>
    <w:rsid w:val="00EB75A0"/>
    <w:rsid w:val="00EC0883"/>
    <w:rsid w:val="00EC1C78"/>
    <w:rsid w:val="00EC54FE"/>
    <w:rsid w:val="00ED0035"/>
    <w:rsid w:val="00ED019D"/>
    <w:rsid w:val="00ED05E7"/>
    <w:rsid w:val="00ED1170"/>
    <w:rsid w:val="00ED17D5"/>
    <w:rsid w:val="00ED43EF"/>
    <w:rsid w:val="00ED4F44"/>
    <w:rsid w:val="00ED6BA1"/>
    <w:rsid w:val="00ED6FA0"/>
    <w:rsid w:val="00ED74EC"/>
    <w:rsid w:val="00ED79ED"/>
    <w:rsid w:val="00ED7BC5"/>
    <w:rsid w:val="00ED7C17"/>
    <w:rsid w:val="00ED7EDF"/>
    <w:rsid w:val="00EE1779"/>
    <w:rsid w:val="00EE1D78"/>
    <w:rsid w:val="00EE2443"/>
    <w:rsid w:val="00EE3191"/>
    <w:rsid w:val="00EE3B7C"/>
    <w:rsid w:val="00EE3C96"/>
    <w:rsid w:val="00EE3FF2"/>
    <w:rsid w:val="00EE4B89"/>
    <w:rsid w:val="00EE524F"/>
    <w:rsid w:val="00EE58E1"/>
    <w:rsid w:val="00EE5FBF"/>
    <w:rsid w:val="00EE799A"/>
    <w:rsid w:val="00EF0185"/>
    <w:rsid w:val="00EF2E38"/>
    <w:rsid w:val="00EF3516"/>
    <w:rsid w:val="00EF7356"/>
    <w:rsid w:val="00EF7F77"/>
    <w:rsid w:val="00F00752"/>
    <w:rsid w:val="00F02566"/>
    <w:rsid w:val="00F02616"/>
    <w:rsid w:val="00F03012"/>
    <w:rsid w:val="00F04D34"/>
    <w:rsid w:val="00F056D9"/>
    <w:rsid w:val="00F0593C"/>
    <w:rsid w:val="00F07201"/>
    <w:rsid w:val="00F1038C"/>
    <w:rsid w:val="00F1065C"/>
    <w:rsid w:val="00F11F84"/>
    <w:rsid w:val="00F13E6E"/>
    <w:rsid w:val="00F1436E"/>
    <w:rsid w:val="00F14703"/>
    <w:rsid w:val="00F14994"/>
    <w:rsid w:val="00F156B1"/>
    <w:rsid w:val="00F15BF0"/>
    <w:rsid w:val="00F15C4F"/>
    <w:rsid w:val="00F2082D"/>
    <w:rsid w:val="00F22031"/>
    <w:rsid w:val="00F22C9C"/>
    <w:rsid w:val="00F22EFE"/>
    <w:rsid w:val="00F2313A"/>
    <w:rsid w:val="00F234CA"/>
    <w:rsid w:val="00F245C5"/>
    <w:rsid w:val="00F2747A"/>
    <w:rsid w:val="00F30005"/>
    <w:rsid w:val="00F306C7"/>
    <w:rsid w:val="00F32019"/>
    <w:rsid w:val="00F35CF6"/>
    <w:rsid w:val="00F361B4"/>
    <w:rsid w:val="00F372C8"/>
    <w:rsid w:val="00F409BB"/>
    <w:rsid w:val="00F424D2"/>
    <w:rsid w:val="00F43B11"/>
    <w:rsid w:val="00F46333"/>
    <w:rsid w:val="00F47667"/>
    <w:rsid w:val="00F47F52"/>
    <w:rsid w:val="00F5192D"/>
    <w:rsid w:val="00F51EE2"/>
    <w:rsid w:val="00F532E6"/>
    <w:rsid w:val="00F53F09"/>
    <w:rsid w:val="00F552DE"/>
    <w:rsid w:val="00F55F89"/>
    <w:rsid w:val="00F5748E"/>
    <w:rsid w:val="00F57B11"/>
    <w:rsid w:val="00F57B12"/>
    <w:rsid w:val="00F604E0"/>
    <w:rsid w:val="00F6173F"/>
    <w:rsid w:val="00F61FC0"/>
    <w:rsid w:val="00F6476D"/>
    <w:rsid w:val="00F64CFC"/>
    <w:rsid w:val="00F65643"/>
    <w:rsid w:val="00F65A39"/>
    <w:rsid w:val="00F65C4B"/>
    <w:rsid w:val="00F66E4A"/>
    <w:rsid w:val="00F67F3A"/>
    <w:rsid w:val="00F714F6"/>
    <w:rsid w:val="00F727F7"/>
    <w:rsid w:val="00F7492E"/>
    <w:rsid w:val="00F75F00"/>
    <w:rsid w:val="00F779B8"/>
    <w:rsid w:val="00F804B5"/>
    <w:rsid w:val="00F81E6D"/>
    <w:rsid w:val="00F83C15"/>
    <w:rsid w:val="00F84E99"/>
    <w:rsid w:val="00F84FC6"/>
    <w:rsid w:val="00F85AF0"/>
    <w:rsid w:val="00F86FD7"/>
    <w:rsid w:val="00F94DF3"/>
    <w:rsid w:val="00F94F05"/>
    <w:rsid w:val="00F95696"/>
    <w:rsid w:val="00F95E19"/>
    <w:rsid w:val="00F9729A"/>
    <w:rsid w:val="00FA0491"/>
    <w:rsid w:val="00FA06D0"/>
    <w:rsid w:val="00FA1688"/>
    <w:rsid w:val="00FA1AAB"/>
    <w:rsid w:val="00FA261E"/>
    <w:rsid w:val="00FA6A63"/>
    <w:rsid w:val="00FB0B3E"/>
    <w:rsid w:val="00FB1323"/>
    <w:rsid w:val="00FB16CF"/>
    <w:rsid w:val="00FB17EA"/>
    <w:rsid w:val="00FB2222"/>
    <w:rsid w:val="00FB229B"/>
    <w:rsid w:val="00FB2C26"/>
    <w:rsid w:val="00FB4A84"/>
    <w:rsid w:val="00FB4E21"/>
    <w:rsid w:val="00FB73A2"/>
    <w:rsid w:val="00FB7903"/>
    <w:rsid w:val="00FC0B82"/>
    <w:rsid w:val="00FC18C2"/>
    <w:rsid w:val="00FC57A7"/>
    <w:rsid w:val="00FC6188"/>
    <w:rsid w:val="00FC64A3"/>
    <w:rsid w:val="00FC6DA0"/>
    <w:rsid w:val="00FD1837"/>
    <w:rsid w:val="00FD353E"/>
    <w:rsid w:val="00FD38A9"/>
    <w:rsid w:val="00FD3DBC"/>
    <w:rsid w:val="00FD669C"/>
    <w:rsid w:val="00FD6F14"/>
    <w:rsid w:val="00FD704A"/>
    <w:rsid w:val="00FD7752"/>
    <w:rsid w:val="00FE05D2"/>
    <w:rsid w:val="00FE18CE"/>
    <w:rsid w:val="00FE18F4"/>
    <w:rsid w:val="00FE2CB4"/>
    <w:rsid w:val="00FE4420"/>
    <w:rsid w:val="00FE4BE3"/>
    <w:rsid w:val="00FE4DAD"/>
    <w:rsid w:val="00FE5137"/>
    <w:rsid w:val="00FE586F"/>
    <w:rsid w:val="00FE664E"/>
    <w:rsid w:val="00FE7CCD"/>
    <w:rsid w:val="00FF0CDB"/>
    <w:rsid w:val="00FF1A4D"/>
    <w:rsid w:val="00FF2C53"/>
    <w:rsid w:val="00FF312A"/>
    <w:rsid w:val="00FF62E4"/>
    <w:rsid w:val="00FF6E7D"/>
    <w:rsid w:val="00F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B13DD"/>
  <w15:docId w15:val="{8E466E93-60D0-4C17-B5B4-0CE2877B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07A4"/>
    <w:rPr>
      <w:rFonts w:ascii="Arial" w:hAnsi="Arial"/>
    </w:rPr>
  </w:style>
  <w:style w:type="paragraph" w:styleId="Heading1">
    <w:name w:val="heading 1"/>
    <w:basedOn w:val="HeadingBase"/>
    <w:next w:val="BodyText"/>
    <w:link w:val="Heading1Char"/>
    <w:uiPriority w:val="99"/>
    <w:qFormat/>
    <w:rsid w:val="0096608B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link w:val="Heading2Char"/>
    <w:uiPriority w:val="99"/>
    <w:qFormat/>
    <w:rsid w:val="0096608B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link w:val="Heading3Char"/>
    <w:uiPriority w:val="99"/>
    <w:qFormat/>
    <w:rsid w:val="0096608B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link w:val="Heading4Char"/>
    <w:uiPriority w:val="99"/>
    <w:qFormat/>
    <w:rsid w:val="0096608B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link w:val="Heading5Char"/>
    <w:uiPriority w:val="99"/>
    <w:qFormat/>
    <w:rsid w:val="0096608B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6608B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537F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B537F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B537F1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B537F1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B537F1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B537F1"/>
    <w:rPr>
      <w:rFonts w:ascii="Calibri" w:hAnsi="Calibri" w:cs="Times New Roman"/>
      <w:b/>
      <w:bCs/>
    </w:rPr>
  </w:style>
  <w:style w:type="paragraph" w:styleId="BodyText">
    <w:name w:val="Body Text"/>
    <w:basedOn w:val="Normal"/>
    <w:link w:val="BodyTextChar"/>
    <w:uiPriority w:val="99"/>
    <w:rsid w:val="0096608B"/>
    <w:pPr>
      <w:spacing w:after="220" w:line="220" w:lineRule="atLeast"/>
      <w:jc w:val="both"/>
    </w:pPr>
    <w:rPr>
      <w:spacing w:val="-5"/>
    </w:rPr>
  </w:style>
  <w:style w:type="character" w:customStyle="1" w:styleId="BodyTextChar">
    <w:name w:val="Body Text Char"/>
    <w:link w:val="BodyText"/>
    <w:uiPriority w:val="99"/>
    <w:locked/>
    <w:rsid w:val="0096608B"/>
    <w:rPr>
      <w:rFonts w:ascii="Arial" w:hAnsi="Arial" w:cs="Times New Roman"/>
      <w:spacing w:val="-5"/>
      <w:lang w:val="en-US" w:eastAsia="en-US" w:bidi="ar-SA"/>
    </w:rPr>
  </w:style>
  <w:style w:type="paragraph" w:customStyle="1" w:styleId="ResumeAchievement">
    <w:name w:val="Resume Achievement"/>
    <w:basedOn w:val="BodyText"/>
    <w:link w:val="ResumeAchievementChar"/>
    <w:uiPriority w:val="99"/>
    <w:rsid w:val="00FB4A84"/>
    <w:pPr>
      <w:spacing w:after="60" w:line="280" w:lineRule="exact"/>
    </w:pPr>
    <w:rPr>
      <w:sz w:val="22"/>
    </w:rPr>
  </w:style>
  <w:style w:type="paragraph" w:customStyle="1" w:styleId="ResumeContactInfo">
    <w:name w:val="Resume Contact Info"/>
    <w:basedOn w:val="Normal"/>
    <w:autoRedefine/>
    <w:uiPriority w:val="99"/>
    <w:rsid w:val="00994526"/>
    <w:pPr>
      <w:shd w:val="clear" w:color="auto" w:fill="000000"/>
      <w:tabs>
        <w:tab w:val="left" w:pos="180"/>
        <w:tab w:val="center" w:pos="5040"/>
        <w:tab w:val="right" w:pos="10260"/>
      </w:tabs>
      <w:spacing w:after="20"/>
      <w:jc w:val="center"/>
    </w:pPr>
    <w:rPr>
      <w:rFonts w:ascii="Arial Bold" w:hAnsi="Arial Bold" w:cs="Arial"/>
      <w:b/>
      <w:sz w:val="22"/>
      <w:szCs w:val="22"/>
    </w:rPr>
  </w:style>
  <w:style w:type="paragraph" w:customStyle="1" w:styleId="Address2">
    <w:name w:val="Address 2"/>
    <w:basedOn w:val="Normal"/>
    <w:uiPriority w:val="99"/>
    <w:rsid w:val="0096608B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link w:val="BodyTextIndentChar"/>
    <w:uiPriority w:val="99"/>
    <w:rsid w:val="0096608B"/>
    <w:pPr>
      <w:ind w:left="720"/>
    </w:pPr>
  </w:style>
  <w:style w:type="character" w:customStyle="1" w:styleId="BodyTextIndentChar">
    <w:name w:val="Body Text Indent Char"/>
    <w:link w:val="BodyTextIndent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customStyle="1" w:styleId="CityState">
    <w:name w:val="City/State"/>
    <w:basedOn w:val="BodyText"/>
    <w:next w:val="BodyText"/>
    <w:uiPriority w:val="99"/>
    <w:rsid w:val="0096608B"/>
    <w:pPr>
      <w:keepNext/>
    </w:pPr>
  </w:style>
  <w:style w:type="paragraph" w:customStyle="1" w:styleId="CompanyName">
    <w:name w:val="Company Name"/>
    <w:basedOn w:val="Normal"/>
    <w:next w:val="Normal"/>
    <w:uiPriority w:val="99"/>
    <w:rsid w:val="0096608B"/>
    <w:rPr>
      <w:b/>
      <w:smallCaps/>
    </w:rPr>
  </w:style>
  <w:style w:type="paragraph" w:customStyle="1" w:styleId="CompanyNameOne">
    <w:name w:val="Company Name One"/>
    <w:basedOn w:val="CompanyName"/>
    <w:next w:val="Normal"/>
    <w:autoRedefine/>
    <w:uiPriority w:val="99"/>
    <w:rsid w:val="0096608B"/>
    <w:pPr>
      <w:tabs>
        <w:tab w:val="left" w:pos="1800"/>
      </w:tabs>
    </w:pPr>
    <w:rPr>
      <w:b w:val="0"/>
    </w:rPr>
  </w:style>
  <w:style w:type="paragraph" w:styleId="Date">
    <w:name w:val="Date"/>
    <w:basedOn w:val="BodyText"/>
    <w:link w:val="DateChar"/>
    <w:uiPriority w:val="99"/>
    <w:rsid w:val="0096608B"/>
    <w:pPr>
      <w:keepNext/>
    </w:pPr>
  </w:style>
  <w:style w:type="character" w:customStyle="1" w:styleId="DateChar">
    <w:name w:val="Date Char"/>
    <w:link w:val="Date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customStyle="1" w:styleId="DocumentLabel">
    <w:name w:val="Document Label"/>
    <w:basedOn w:val="Normal"/>
    <w:next w:val="Normal"/>
    <w:uiPriority w:val="99"/>
    <w:rsid w:val="0096608B"/>
    <w:pPr>
      <w:spacing w:after="220"/>
      <w:jc w:val="both"/>
    </w:pPr>
    <w:rPr>
      <w:spacing w:val="-20"/>
      <w:sz w:val="48"/>
    </w:rPr>
  </w:style>
  <w:style w:type="character" w:styleId="Emphasis">
    <w:name w:val="Emphasis"/>
    <w:uiPriority w:val="99"/>
    <w:qFormat/>
    <w:rsid w:val="0096608B"/>
    <w:rPr>
      <w:rFonts w:ascii="Arial Black" w:hAnsi="Arial Black" w:cs="Times New Roman"/>
      <w:spacing w:val="-8"/>
      <w:sz w:val="18"/>
    </w:rPr>
  </w:style>
  <w:style w:type="paragraph" w:customStyle="1" w:styleId="HeaderBase">
    <w:name w:val="Header Base"/>
    <w:basedOn w:val="Normal"/>
    <w:uiPriority w:val="99"/>
    <w:rsid w:val="0096608B"/>
    <w:pPr>
      <w:jc w:val="both"/>
    </w:pPr>
  </w:style>
  <w:style w:type="paragraph" w:styleId="Footer">
    <w:name w:val="footer"/>
    <w:basedOn w:val="HeaderBase"/>
    <w:link w:val="FooterChar"/>
    <w:uiPriority w:val="99"/>
    <w:rsid w:val="0096608B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character" w:customStyle="1" w:styleId="FooterChar">
    <w:name w:val="Footer Char"/>
    <w:link w:val="Footer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styleId="Header">
    <w:name w:val="header"/>
    <w:basedOn w:val="HeaderBase"/>
    <w:link w:val="HeaderChar"/>
    <w:uiPriority w:val="99"/>
    <w:rsid w:val="0096608B"/>
    <w:pPr>
      <w:spacing w:line="220" w:lineRule="atLeast"/>
      <w:ind w:left="-2160"/>
    </w:pPr>
  </w:style>
  <w:style w:type="character" w:customStyle="1" w:styleId="HeaderChar">
    <w:name w:val="Header Char"/>
    <w:link w:val="Header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paragraph" w:customStyle="1" w:styleId="HeadingBase">
    <w:name w:val="Heading Base"/>
    <w:basedOn w:val="BodyText"/>
    <w:next w:val="BodyText"/>
    <w:uiPriority w:val="99"/>
    <w:rsid w:val="0096608B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ResumeAchievement"/>
    <w:autoRedefine/>
    <w:uiPriority w:val="99"/>
    <w:rsid w:val="0096608B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uiPriority w:val="99"/>
    <w:rsid w:val="0096608B"/>
    <w:rPr>
      <w:rFonts w:cs="Times New Roman"/>
    </w:rPr>
  </w:style>
  <w:style w:type="paragraph" w:customStyle="1" w:styleId="JobTitle">
    <w:name w:val="Job Title"/>
    <w:next w:val="ResumeAchievement"/>
    <w:autoRedefine/>
    <w:uiPriority w:val="99"/>
    <w:rsid w:val="008E4869"/>
    <w:pPr>
      <w:keepNext/>
      <w:keepLines/>
      <w:spacing w:before="60"/>
      <w:jc w:val="both"/>
    </w:pPr>
    <w:rPr>
      <w:rFonts w:ascii="Arial" w:hAnsi="Arial"/>
      <w:b/>
      <w:spacing w:val="-10"/>
      <w:sz w:val="24"/>
      <w:szCs w:val="24"/>
    </w:rPr>
  </w:style>
  <w:style w:type="character" w:customStyle="1" w:styleId="Lead-inEmphasis">
    <w:name w:val="Lead-in Emphasis"/>
    <w:uiPriority w:val="99"/>
    <w:rsid w:val="0096608B"/>
    <w:rPr>
      <w:rFonts w:ascii="Arial Black" w:hAnsi="Arial Black"/>
      <w:spacing w:val="-6"/>
      <w:sz w:val="18"/>
    </w:rPr>
  </w:style>
  <w:style w:type="paragraph" w:customStyle="1" w:styleId="ResumeName">
    <w:name w:val="Resume Name"/>
    <w:basedOn w:val="Normal"/>
    <w:next w:val="Normal"/>
    <w:uiPriority w:val="99"/>
    <w:rsid w:val="00281BC4"/>
    <w:pPr>
      <w:pBdr>
        <w:bottom w:val="single" w:sz="6" w:space="4" w:color="auto"/>
      </w:pBdr>
      <w:spacing w:after="240"/>
      <w:jc w:val="center"/>
    </w:pPr>
    <w:rPr>
      <w:b/>
      <w:spacing w:val="-35"/>
      <w:sz w:val="44"/>
      <w:szCs w:val="36"/>
    </w:rPr>
  </w:style>
  <w:style w:type="paragraph" w:customStyle="1" w:styleId="ResumeSectionTitle">
    <w:name w:val="Resume Section Title"/>
    <w:basedOn w:val="Normal"/>
    <w:next w:val="Normal"/>
    <w:autoRedefine/>
    <w:uiPriority w:val="99"/>
    <w:rsid w:val="00A939FC"/>
    <w:pPr>
      <w:spacing w:line="220" w:lineRule="atLeast"/>
    </w:pPr>
    <w:rPr>
      <w:rFonts w:ascii="Palatino Linotype" w:hAnsi="Palatino Linotype"/>
      <w:i/>
      <w:spacing w:val="-10"/>
      <w:sz w:val="24"/>
      <w:szCs w:val="24"/>
    </w:rPr>
  </w:style>
  <w:style w:type="paragraph" w:customStyle="1" w:styleId="NoTitle">
    <w:name w:val="No Title"/>
    <w:basedOn w:val="ResumeSectionTitle"/>
    <w:uiPriority w:val="99"/>
    <w:rsid w:val="0096608B"/>
  </w:style>
  <w:style w:type="paragraph" w:customStyle="1" w:styleId="Objective">
    <w:name w:val="Objective"/>
    <w:basedOn w:val="Normal"/>
    <w:next w:val="BodyText"/>
    <w:uiPriority w:val="99"/>
    <w:rsid w:val="0096608B"/>
    <w:pPr>
      <w:spacing w:before="240" w:after="220" w:line="220" w:lineRule="atLeast"/>
    </w:pPr>
  </w:style>
  <w:style w:type="character" w:styleId="PageNumber">
    <w:name w:val="page number"/>
    <w:uiPriority w:val="99"/>
    <w:rsid w:val="0096608B"/>
    <w:rPr>
      <w:rFonts w:ascii="Arial" w:hAnsi="Arial" w:cs="Times New Roman"/>
      <w:sz w:val="18"/>
    </w:rPr>
  </w:style>
  <w:style w:type="paragraph" w:customStyle="1" w:styleId="PersonalData">
    <w:name w:val="Personal Data"/>
    <w:basedOn w:val="BodyText"/>
    <w:uiPriority w:val="99"/>
    <w:rsid w:val="0096608B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ResumeAchievement"/>
    <w:next w:val="ResumeAchievement"/>
    <w:uiPriority w:val="99"/>
    <w:rsid w:val="0096608B"/>
    <w:pPr>
      <w:spacing w:before="240"/>
      <w:ind w:left="245" w:hanging="245"/>
    </w:pPr>
  </w:style>
  <w:style w:type="paragraph" w:customStyle="1" w:styleId="ResumeSectionSubtitle">
    <w:name w:val="Resume Section Subtitle"/>
    <w:basedOn w:val="ResumeSectionTitle"/>
    <w:next w:val="Normal"/>
    <w:uiPriority w:val="99"/>
    <w:rsid w:val="0096608B"/>
    <w:rPr>
      <w:b/>
      <w:spacing w:val="0"/>
    </w:rPr>
  </w:style>
  <w:style w:type="paragraph" w:styleId="BodyText2">
    <w:name w:val="Body Text 2"/>
    <w:basedOn w:val="Normal"/>
    <w:link w:val="BodyText2Char"/>
    <w:uiPriority w:val="99"/>
    <w:rsid w:val="0096608B"/>
    <w:rPr>
      <w:i/>
      <w:sz w:val="16"/>
    </w:rPr>
  </w:style>
  <w:style w:type="character" w:customStyle="1" w:styleId="BodyText2Char">
    <w:name w:val="Body Text 2 Char"/>
    <w:link w:val="BodyText2"/>
    <w:uiPriority w:val="99"/>
    <w:semiHidden/>
    <w:locked/>
    <w:rsid w:val="00B537F1"/>
    <w:rPr>
      <w:rFonts w:ascii="Arial" w:hAnsi="Arial" w:cs="Times New Roman"/>
      <w:sz w:val="20"/>
      <w:szCs w:val="20"/>
    </w:rPr>
  </w:style>
  <w:style w:type="character" w:styleId="Hyperlink">
    <w:name w:val="Hyperlink"/>
    <w:uiPriority w:val="99"/>
    <w:rsid w:val="0096608B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96608B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uiPriority w:val="99"/>
    <w:semiHidden/>
    <w:rsid w:val="0096608B"/>
  </w:style>
  <w:style w:type="paragraph" w:customStyle="1" w:styleId="Bulletedtext">
    <w:name w:val="Bulleted text"/>
    <w:basedOn w:val="Normal"/>
    <w:uiPriority w:val="99"/>
    <w:rsid w:val="00AF27B2"/>
    <w:pPr>
      <w:numPr>
        <w:numId w:val="1"/>
      </w:numPr>
      <w:spacing w:after="60"/>
      <w:jc w:val="both"/>
    </w:pPr>
  </w:style>
  <w:style w:type="paragraph" w:customStyle="1" w:styleId="CompanyNameTitle">
    <w:name w:val="Company Name Title"/>
    <w:basedOn w:val="ResumeAchievement"/>
    <w:link w:val="CompanyNameTitleChar"/>
    <w:uiPriority w:val="99"/>
    <w:rsid w:val="0096608B"/>
    <w:rPr>
      <w:b/>
    </w:rPr>
  </w:style>
  <w:style w:type="paragraph" w:customStyle="1" w:styleId="ResumeTitleCompany">
    <w:name w:val="Resume Title Company"/>
    <w:basedOn w:val="BodyText2"/>
    <w:uiPriority w:val="99"/>
    <w:rsid w:val="0096608B"/>
    <w:rPr>
      <w:b/>
      <w:i w:val="0"/>
      <w:smallCaps/>
      <w:sz w:val="20"/>
    </w:rPr>
  </w:style>
  <w:style w:type="paragraph" w:customStyle="1" w:styleId="Notes">
    <w:name w:val="Notes"/>
    <w:basedOn w:val="CompanyNameTitle"/>
    <w:uiPriority w:val="99"/>
    <w:rsid w:val="0096608B"/>
    <w:rPr>
      <w:b w:val="0"/>
      <w:sz w:val="16"/>
      <w:szCs w:val="16"/>
    </w:rPr>
  </w:style>
  <w:style w:type="character" w:customStyle="1" w:styleId="ResumeAchievementChar">
    <w:name w:val="Resume Achievement Char"/>
    <w:link w:val="ResumeAchievement"/>
    <w:uiPriority w:val="99"/>
    <w:locked/>
    <w:rsid w:val="00FB4A84"/>
    <w:rPr>
      <w:rFonts w:ascii="Arial" w:hAnsi="Arial"/>
      <w:spacing w:val="-5"/>
      <w:sz w:val="22"/>
    </w:rPr>
  </w:style>
  <w:style w:type="character" w:customStyle="1" w:styleId="CompanyNameTitleChar">
    <w:name w:val="Company Name Title Char"/>
    <w:link w:val="CompanyNameTitle"/>
    <w:uiPriority w:val="99"/>
    <w:locked/>
    <w:rsid w:val="0096608B"/>
    <w:rPr>
      <w:rFonts w:ascii="Arial" w:hAnsi="Arial" w:cs="Times New Roman"/>
      <w:b/>
      <w:spacing w:val="-5"/>
      <w:lang w:val="en-US" w:eastAsia="en-US" w:bidi="ar-SA"/>
    </w:rPr>
  </w:style>
  <w:style w:type="paragraph" w:customStyle="1" w:styleId="BiosBody">
    <w:name w:val="Bios Body"/>
    <w:basedOn w:val="BodyText"/>
    <w:uiPriority w:val="99"/>
    <w:rsid w:val="00EE1779"/>
    <w:pPr>
      <w:autoSpaceDE w:val="0"/>
      <w:autoSpaceDN w:val="0"/>
      <w:adjustRightInd w:val="0"/>
      <w:spacing w:after="240" w:line="240" w:lineRule="auto"/>
    </w:pPr>
    <w:rPr>
      <w:rFonts w:ascii="Calibri" w:hAnsi="Calibri" w:cs="Calibri"/>
      <w:color w:val="000000"/>
      <w:spacing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702808"/>
    <w:pPr>
      <w:ind w:left="720"/>
      <w:contextualSpacing/>
    </w:pPr>
    <w:rPr>
      <w:rFonts w:ascii="Calibri" w:hAnsi="Calibri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2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62F5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4D0B1F"/>
    <w:pPr>
      <w:numPr>
        <w:numId w:val="3"/>
      </w:numPr>
      <w:spacing w:line="220" w:lineRule="exact"/>
    </w:pPr>
    <w:rPr>
      <w:rFonts w:ascii="Tahoma" w:hAnsi="Tahoma" w:cs="Arial"/>
      <w:spacing w:val="10"/>
      <w:sz w:val="16"/>
      <w:szCs w:val="16"/>
    </w:rPr>
  </w:style>
  <w:style w:type="paragraph" w:customStyle="1" w:styleId="Dates">
    <w:name w:val="Dates"/>
    <w:basedOn w:val="Normal"/>
    <w:rsid w:val="003D39A7"/>
    <w:pPr>
      <w:spacing w:before="40" w:line="220" w:lineRule="exact"/>
      <w:jc w:val="right"/>
    </w:pPr>
    <w:rPr>
      <w:rFonts w:ascii="Tahoma" w:hAnsi="Tahoma" w:cs="Arial"/>
      <w:spacing w:val="10"/>
      <w:sz w:val="16"/>
      <w:szCs w:val="16"/>
    </w:rPr>
  </w:style>
  <w:style w:type="paragraph" w:customStyle="1" w:styleId="bulletedlist">
    <w:name w:val="bulleted list"/>
    <w:basedOn w:val="Normal"/>
    <w:rsid w:val="00190AA9"/>
    <w:pPr>
      <w:numPr>
        <w:numId w:val="4"/>
      </w:numPr>
      <w:spacing w:before="40" w:after="80" w:line="220" w:lineRule="exact"/>
    </w:pPr>
    <w:rPr>
      <w:rFonts w:ascii="Tahoma" w:hAnsi="Tahoma" w:cs="Arial"/>
      <w:spacing w:val="10"/>
      <w:sz w:val="16"/>
      <w:szCs w:val="16"/>
    </w:rPr>
  </w:style>
  <w:style w:type="paragraph" w:customStyle="1" w:styleId="ResumeBulletsCoreComp">
    <w:name w:val="Resume Bullets Core Comp"/>
    <w:basedOn w:val="Normal"/>
    <w:qFormat/>
    <w:rsid w:val="00FB4A84"/>
    <w:pPr>
      <w:numPr>
        <w:numId w:val="2"/>
      </w:numPr>
      <w:ind w:left="522"/>
    </w:pPr>
    <w:rPr>
      <w:rFonts w:eastAsia="Arial"/>
      <w:sz w:val="22"/>
      <w:szCs w:val="22"/>
    </w:rPr>
  </w:style>
  <w:style w:type="paragraph" w:customStyle="1" w:styleId="ResumeHeadline">
    <w:name w:val="Resume Headline"/>
    <w:basedOn w:val="Normal"/>
    <w:rsid w:val="00976BE4"/>
    <w:pPr>
      <w:shd w:val="clear" w:color="auto" w:fill="BFBFBF"/>
      <w:spacing w:before="120" w:after="120"/>
      <w:jc w:val="center"/>
    </w:pPr>
    <w:rPr>
      <w:b/>
      <w:i/>
      <w:sz w:val="22"/>
      <w:szCs w:val="22"/>
    </w:rPr>
  </w:style>
  <w:style w:type="paragraph" w:customStyle="1" w:styleId="ResumeDates">
    <w:name w:val="Resume Dates"/>
    <w:basedOn w:val="CompanyName"/>
    <w:rsid w:val="00AD7327"/>
    <w:pPr>
      <w:spacing w:before="120" w:after="120"/>
    </w:pPr>
  </w:style>
  <w:style w:type="paragraph" w:customStyle="1" w:styleId="ResumeTagline">
    <w:name w:val="Resume Tagline"/>
    <w:basedOn w:val="ResumeHeadline"/>
    <w:rsid w:val="00296225"/>
    <w:pPr>
      <w:tabs>
        <w:tab w:val="left" w:pos="90"/>
        <w:tab w:val="center" w:pos="5040"/>
        <w:tab w:val="right" w:pos="10080"/>
      </w:tabs>
    </w:pPr>
  </w:style>
  <w:style w:type="paragraph" w:styleId="Title">
    <w:name w:val="Title"/>
    <w:basedOn w:val="Normal"/>
    <w:next w:val="Normal"/>
    <w:link w:val="TitleChar"/>
    <w:qFormat/>
    <w:rsid w:val="008C34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C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C34A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8C34A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qFormat/>
    <w:rsid w:val="008C34AF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2248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1F9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F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7760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1876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514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7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imanshu-goel-mca" TargetMode="External"/><Relationship Id="rId13" Type="http://schemas.openxmlformats.org/officeDocument/2006/relationships/hyperlink" Target="https://d2uq8u0r5xa33x.cloudfront.net/certificate/1676616571669/AYLEH1LNUE.jpe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pp.pluralsight.com/profile/himanshu-goel-3f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erstate21.com/certificate/?code=4G23XM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himanshu.goel.mca" TargetMode="External"/><Relationship Id="rId10" Type="http://schemas.openxmlformats.org/officeDocument/2006/relationships/hyperlink" Target="https://interstate21.com/certificate/?code=4K0375Y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material.angular.io/components/categories" TargetMode="External"/><Relationship Id="rId14" Type="http://schemas.openxmlformats.org/officeDocument/2006/relationships/hyperlink" Target="https://github.com/HimanshuGoe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32CC7-CFD7-4D85-98AE-509F5D13C2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Resume.dot</Template>
  <TotalTime>1427</TotalTime>
  <Pages>3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 Corporation</Company>
  <LinksUpToDate>false</LinksUpToDate>
  <CharactersWithSpaces>7549</CharactersWithSpaces>
  <SharedDoc>false</SharedDoc>
  <HLinks>
    <vt:vector size="6" baseType="variant">
      <vt:variant>
        <vt:i4>6619259</vt:i4>
      </vt:variant>
      <vt:variant>
        <vt:i4>0</vt:i4>
      </vt:variant>
      <vt:variant>
        <vt:i4>0</vt:i4>
      </vt:variant>
      <vt:variant>
        <vt:i4>5</vt:i4>
      </vt:variant>
      <vt:variant>
        <vt:lpwstr>http://in.linkedin.com/pub/himanshu-goel/61/311/675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MSiegert</dc:creator>
  <cp:lastModifiedBy>Himanshu GOEL</cp:lastModifiedBy>
  <cp:revision>720</cp:revision>
  <cp:lastPrinted>2024-05-09T03:51:00Z</cp:lastPrinted>
  <dcterms:created xsi:type="dcterms:W3CDTF">2018-05-26T12:42:00Z</dcterms:created>
  <dcterms:modified xsi:type="dcterms:W3CDTF">2025-09-10T04:45:00Z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/>
  </property>
  <property fmtid="{D5CDD505-2E9C-101B-9397-08002B2CF9AE}" pid="3" name="MSIP_Label_619ffa58-9d1c-42f8-b0e6-79cea428c945_Enabled">
    <vt:lpwstr>true</vt:lpwstr>
  </property>
  <property fmtid="{D5CDD505-2E9C-101B-9397-08002B2CF9AE}" pid="4" name="MSIP_Label_619ffa58-9d1c-42f8-b0e6-79cea428c945_SetDate">
    <vt:lpwstr>2021-08-18T06:39:10Z</vt:lpwstr>
  </property>
  <property fmtid="{D5CDD505-2E9C-101B-9397-08002B2CF9AE}" pid="5" name="MSIP_Label_619ffa58-9d1c-42f8-b0e6-79cea428c945_Method">
    <vt:lpwstr>Privileged</vt:lpwstr>
  </property>
  <property fmtid="{D5CDD505-2E9C-101B-9397-08002B2CF9AE}" pid="6" name="MSIP_Label_619ffa58-9d1c-42f8-b0e6-79cea428c945_Name">
    <vt:lpwstr>External</vt:lpwstr>
  </property>
  <property fmtid="{D5CDD505-2E9C-101B-9397-08002B2CF9AE}" pid="7" name="MSIP_Label_619ffa58-9d1c-42f8-b0e6-79cea428c945_SiteId">
    <vt:lpwstr>8b87af7d-8647-4dc7-8df4-5f69a2011bb5</vt:lpwstr>
  </property>
  <property fmtid="{D5CDD505-2E9C-101B-9397-08002B2CF9AE}" pid="8" name="MSIP_Label_619ffa58-9d1c-42f8-b0e6-79cea428c945_ActionId">
    <vt:lpwstr>2f0c4c0a-c1c7-46c3-8e09-becad35efadd</vt:lpwstr>
  </property>
  <property fmtid="{D5CDD505-2E9C-101B-9397-08002B2CF9AE}" pid="9" name="MSIP_Label_619ffa58-9d1c-42f8-b0e6-79cea428c945_ContentBits">
    <vt:lpwstr>0</vt:lpwstr>
  </property>
  <property fmtid="{D5CDD505-2E9C-101B-9397-08002B2CF9AE}" pid="10" name="MSIP_Label_d68af6de-cd8b-46d2-a1d5-482b920c67c1_Enabled">
    <vt:lpwstr>true</vt:lpwstr>
  </property>
  <property fmtid="{D5CDD505-2E9C-101B-9397-08002B2CF9AE}" pid="11" name="MSIP_Label_d68af6de-cd8b-46d2-a1d5-482b920c67c1_SetDate">
    <vt:lpwstr>2025-08-04T05:49:48Z</vt:lpwstr>
  </property>
  <property fmtid="{D5CDD505-2E9C-101B-9397-08002B2CF9AE}" pid="12" name="MSIP_Label_d68af6de-cd8b-46d2-a1d5-482b920c67c1_Method">
    <vt:lpwstr>Standard</vt:lpwstr>
  </property>
  <property fmtid="{D5CDD505-2E9C-101B-9397-08002B2CF9AE}" pid="13" name="MSIP_Label_d68af6de-cd8b-46d2-a1d5-482b920c67c1_Name">
    <vt:lpwstr>d68af6de-cd8b-46d2-a1d5-482b920c67c1</vt:lpwstr>
  </property>
  <property fmtid="{D5CDD505-2E9C-101B-9397-08002B2CF9AE}" pid="14" name="MSIP_Label_d68af6de-cd8b-46d2-a1d5-482b920c67c1_SiteId">
    <vt:lpwstr>300f59df-78e6-436f-9b27-b64973e34f7d</vt:lpwstr>
  </property>
  <property fmtid="{D5CDD505-2E9C-101B-9397-08002B2CF9AE}" pid="15" name="MSIP_Label_d68af6de-cd8b-46d2-a1d5-482b920c67c1_ActionId">
    <vt:lpwstr>8ef51db5-b201-4e6e-9899-11668ccbbcf2</vt:lpwstr>
  </property>
  <property fmtid="{D5CDD505-2E9C-101B-9397-08002B2CF9AE}" pid="16" name="MSIP_Label_d68af6de-cd8b-46d2-a1d5-482b920c67c1_ContentBits">
    <vt:lpwstr>0</vt:lpwstr>
  </property>
  <property fmtid="{D5CDD505-2E9C-101B-9397-08002B2CF9AE}" pid="17" name="MSIP_Label_d68af6de-cd8b-46d2-a1d5-482b920c67c1_Tag">
    <vt:lpwstr>10, 3, 0, 1</vt:lpwstr>
  </property>
</Properties>
</file>